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page" w:tblpX="333" w:tblpY="-317"/>
        <w:tblW w:w="11624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35"/>
        <w:gridCol w:w="3543"/>
        <w:gridCol w:w="330"/>
        <w:gridCol w:w="6616"/>
      </w:tblGrid>
      <w:tr w:rsidR="00147B13" w14:paraId="61EFED18" w14:textId="77777777" w:rsidTr="00E85B63">
        <w:trPr>
          <w:gridBefore w:val="1"/>
          <w:wBefore w:w="1135" w:type="dxa"/>
          <w:trHeight w:val="3064"/>
        </w:trPr>
        <w:tc>
          <w:tcPr>
            <w:tcW w:w="3543" w:type="dxa"/>
            <w:vAlign w:val="bottom"/>
          </w:tcPr>
          <w:p w14:paraId="7E1B3227" w14:textId="6B0E34B2" w:rsidR="00147B13" w:rsidRDefault="00AB5659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087692" wp14:editId="266AE42F">
                      <wp:simplePos x="0" y="0"/>
                      <wp:positionH relativeFrom="column">
                        <wp:posOffset>-264160</wp:posOffset>
                      </wp:positionH>
                      <wp:positionV relativeFrom="paragraph">
                        <wp:posOffset>256540</wp:posOffset>
                      </wp:positionV>
                      <wp:extent cx="1485900" cy="1615440"/>
                      <wp:effectExtent l="0" t="0" r="0" b="3810"/>
                      <wp:wrapNone/>
                      <wp:docPr id="98916924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1615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C8A190" w14:textId="7E67B565" w:rsidR="00AB5659" w:rsidRPr="00AB5659" w:rsidRDefault="00520134" w:rsidP="00331C2C">
                                  <w:pPr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IN"/>
                                    </w:rPr>
                                    <w:drawing>
                                      <wp:inline distT="0" distB="0" distL="0" distR="0" wp14:anchorId="6BA6E9D0" wp14:editId="6EB1F891">
                                        <wp:extent cx="1173480" cy="1352550"/>
                                        <wp:effectExtent l="76200" t="76200" r="83820" b="76200"/>
                                        <wp:docPr id="5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" name="Picture 5"/>
                                                <pic:cNvPicPr/>
                                              </pic:nvPicPr>
                                              <pic:blipFill rotWithShape="1"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" t="519" r="617" b="-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73480" cy="1352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 w="57150" cap="flat" cmpd="sng" algn="ctr">
                                                  <a:solidFill>
                                                    <a:schemeClr val="bg1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  <a:extLst>
                                                    <a:ext uri="{C807C97D-BFC1-408E-A445-0C87EB9F89A2}">
                                                      <ask:lineSketchStyleProps xmlns:ask="http://schemas.microsoft.com/office/drawing/2018/sketchyshapes" sd="0">
                                                        <a:custGeom>
                                                          <a:avLst/>
                                                          <a:gdLst/>
                                                          <a:ahLst/>
                                                          <a:cxnLst/>
                                                          <a:rect l="0" t="0" r="0" b="0"/>
                                                          <a:pathLst/>
                                                        </a:custGeom>
                                                        <ask:type/>
                                                      </ask:lineSketchStyleProps>
                                                    </a:ext>
                                                  </a:extLst>
                                                </a:ln>
                                                <a:effectLst/>
                                                <a:scene3d>
                                                  <a:camera prst="orthographicFront">
                                                    <a:rot lat="0" lon="0" rev="0"/>
                                                  </a:camera>
                                                  <a:lightRig rig="contrasting" dir="t">
                                                    <a:rot lat="0" lon="0" rev="7800000"/>
                                                  </a:lightRig>
                                                </a:scene3d>
                                                <a:sp3d>
                                                  <a:bevelT w="139700" h="139700"/>
                                                </a:sp3d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087692" id="Rectangle 1" o:spid="_x0000_s1026" style="position:absolute;margin-left:-20.8pt;margin-top:20.2pt;width:117pt;height:1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" filled="f" stroked="f" strokeweight="1pt">
                      <v:textbox>
                        <w:txbxContent>
                          <w:p w14:paraId="44C8A190" w14:textId="7E67B565" w:rsidR="00AB5659" w:rsidRPr="00AB5659" w:rsidRDefault="00520134" w:rsidP="00331C2C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6BA6E9D0" wp14:editId="6EB1F891">
                                  <wp:extent cx="1173480" cy="1352550"/>
                                  <wp:effectExtent l="76200" t="76200" r="83820" b="7620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t="519" r="617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3480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57150" cap="flat" cmpd="sng" algn="ctr">
                                            <a:solidFill>
                                              <a:schemeClr val="bg1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  <a:extLst>
                                              <a:ext uri="{C807C97D-BFC1-408E-A445-0C87EB9F89A2}">
                                                <ask:lineSketchStyleProps xmlns:ask="http://schemas.microsoft.com/office/drawing/2018/sketchyshapes" sd="0">
                                                  <a:custGeom>
                                                    <a:avLst/>
                                                    <a:gdLst/>
                                                    <a:ahLst/>
                                                    <a:cxnLst/>
                                                    <a:rect l="0" t="0" r="0" b="0"/>
                                                    <a:pathLst/>
                                                  </a:custGeom>
                                                  <ask:type/>
                                                </ask:lineSketchStyleProps>
                                              </a:ext>
                                            </a:extLst>
                                          </a:ln>
                                          <a:effectLst/>
                                          <a:scene3d>
                                            <a:camera prst="orthographicFront">
                                              <a:rot lat="0" lon="0" rev="0"/>
                                            </a:camera>
                                            <a:lightRig rig="contrasting" dir="t">
                                              <a:rot lat="0" lon="0" rev="7800000"/>
                                            </a:lightRig>
                                          </a:scene3d>
                                          <a:sp3d>
                                            <a:bevelT w="139700" h="139700"/>
                                          </a:sp3d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30" w:type="dxa"/>
          </w:tcPr>
          <w:p w14:paraId="7460018B" w14:textId="77777777" w:rsidR="00147B13" w:rsidRDefault="00147B13">
            <w:pPr>
              <w:tabs>
                <w:tab w:val="left" w:pos="990"/>
              </w:tabs>
            </w:pPr>
          </w:p>
        </w:tc>
        <w:tc>
          <w:tcPr>
            <w:tcW w:w="6616" w:type="dxa"/>
            <w:vAlign w:val="bottom"/>
          </w:tcPr>
          <w:p w14:paraId="2228299C" w14:textId="62C9E150" w:rsidR="00147B13" w:rsidRPr="009273F5" w:rsidRDefault="00DA664C">
            <w:pPr>
              <w:pStyle w:val="Title"/>
              <w:rPr>
                <w:color w:val="548AB7" w:themeColor="accent1" w:themeShade="BF"/>
                <w:sz w:val="56"/>
                <w:szCs w:val="56"/>
              </w:rPr>
            </w:pPr>
            <w:hyperlink r:id="rId9" w:history="1">
              <w:r w:rsidR="009273F5" w:rsidRPr="009273F5">
                <w:rPr>
                  <w:rStyle w:val="Hyperlink"/>
                  <w:color w:val="00B0F0"/>
                  <w:sz w:val="56"/>
                  <w:szCs w:val="56"/>
                  <w:u w:val="none"/>
                </w:rPr>
                <w:t>Amol PAWAR</w:t>
              </w:r>
            </w:hyperlink>
          </w:p>
          <w:p w14:paraId="79D0FFBD" w14:textId="3BFF53CF" w:rsidR="00147B13" w:rsidRDefault="00EC4A26">
            <w:pPr>
              <w:pStyle w:val="Subtitle"/>
              <w:rPr>
                <w:rFonts w:ascii="Microsoft PhagsPa" w:hAnsi="Microsoft PhagsPa"/>
                <w:b/>
                <w:bCs/>
                <w:u w:val="single"/>
              </w:rPr>
            </w:pPr>
            <w:r w:rsidRPr="009273F5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pacing w:val="69"/>
                <w:w w:val="54"/>
                <w:sz w:val="28"/>
                <w:szCs w:val="24"/>
                <w:u w:val="single"/>
              </w:rPr>
              <w:t>Java Develope</w:t>
            </w:r>
            <w:r w:rsidRPr="009273F5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pacing w:val="7"/>
                <w:w w:val="54"/>
                <w:sz w:val="28"/>
                <w:szCs w:val="24"/>
                <w:u w:val="single"/>
              </w:rPr>
              <w:t>r</w:t>
            </w:r>
          </w:p>
        </w:tc>
      </w:tr>
      <w:tr w:rsidR="00147B13" w14:paraId="41761BBC" w14:textId="77777777" w:rsidTr="00E85B63">
        <w:trPr>
          <w:trHeight w:val="10584"/>
        </w:trPr>
        <w:tc>
          <w:tcPr>
            <w:tcW w:w="4678" w:type="dxa"/>
            <w:gridSpan w:val="2"/>
          </w:tcPr>
          <w:p w14:paraId="3E7B1AED" w14:textId="31779F61" w:rsidR="00147B13" w:rsidRDefault="00DA664C" w:rsidP="00B860B9">
            <w:pPr>
              <w:pStyle w:val="Heading3"/>
              <w:spacing w:after="0"/>
              <w:rPr>
                <w:rFonts w:asciiTheme="minorHAnsi" w:eastAsiaTheme="minorEastAsia" w:hAnsiTheme="minorHAnsi" w:cstheme="minorBidi"/>
                <w:color w:val="auto"/>
                <w:sz w:val="18"/>
                <w:szCs w:val="22"/>
              </w:rPr>
            </w:pPr>
            <w:sdt>
              <w:sdtPr>
                <w:id w:val="-1954003311"/>
                <w:placeholder>
                  <w:docPart w:val="73D9E37CCAC1412E958099E50F21CA1C"/>
                </w:placeholder>
                <w:temporary/>
                <w:showingPlcHdr/>
                <w15:appearance w15:val="hidden"/>
              </w:sdtPr>
              <w:sdtEndPr/>
              <w:sdtContent>
                <w:r w:rsidR="00EC4A26">
                  <w:rPr>
                    <w:u w:val="single"/>
                  </w:rPr>
                  <w:t>Contact</w:t>
                </w:r>
              </w:sdtContent>
            </w:sdt>
            <w:r w:rsidR="00327C3E">
              <w:t>:</w:t>
            </w:r>
          </w:p>
          <w:p w14:paraId="13C4DCFA" w14:textId="568FCE7A" w:rsidR="00147B13" w:rsidRPr="00327C3E" w:rsidRDefault="00327C3E" w:rsidP="006A7C83">
            <w:pPr>
              <w:pStyle w:val="Heading3"/>
              <w:spacing w:after="0"/>
              <w:rPr>
                <w:sz w:val="24"/>
              </w:rPr>
            </w:pPr>
            <w:r w:rsidRPr="00327C3E">
              <w:rPr>
                <w:b w:val="0"/>
                <w:caps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EMAIL: </w:t>
            </w:r>
            <w:r w:rsidR="00331C2C">
              <w:rPr>
                <w:b w:val="0"/>
                <w:caps w:val="0"/>
                <w:color w:val="000000" w:themeColor="text1"/>
                <w:sz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24amolpawar@gmail.com</w:t>
            </w:r>
          </w:p>
          <w:p w14:paraId="025E255C" w14:textId="29F5F945" w:rsidR="00147B13" w:rsidRDefault="00C80807" w:rsidP="006A7C83">
            <w:pPr>
              <w:rPr>
                <w:sz w:val="24"/>
                <w:szCs w:val="24"/>
              </w:rPr>
            </w:pPr>
            <w:r w:rsidRPr="00327C3E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MOBILE</w:t>
            </w:r>
            <w:r w:rsidRPr="00327C3E">
              <w:rPr>
                <w:sz w:val="24"/>
                <w:szCs w:val="24"/>
              </w:rPr>
              <w:t>:</w:t>
            </w:r>
            <w:r w:rsidR="00331C2C">
              <w:rPr>
                <w:sz w:val="24"/>
                <w:szCs w:val="24"/>
              </w:rPr>
              <w:t>9373428581</w:t>
            </w:r>
          </w:p>
          <w:p w14:paraId="0E39088A" w14:textId="6E4148AC" w:rsidR="007E500B" w:rsidRPr="00327C3E" w:rsidRDefault="007E50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Current </w:t>
            </w:r>
            <w:proofErr w:type="spellStart"/>
            <w:proofErr w:type="gramStart"/>
            <w:r w:rsidR="00331C2C">
              <w:rPr>
                <w:sz w:val="24"/>
                <w:szCs w:val="24"/>
              </w:rPr>
              <w:t>Address:</w:t>
            </w:r>
            <w:r w:rsidR="007B0EDA">
              <w:rPr>
                <w:sz w:val="24"/>
                <w:szCs w:val="24"/>
              </w:rPr>
              <w:t>Shivajinagar</w:t>
            </w:r>
            <w:proofErr w:type="spellEnd"/>
            <w:proofErr w:type="gramEnd"/>
            <w:r w:rsidR="007B0EDA">
              <w:rPr>
                <w:sz w:val="24"/>
                <w:szCs w:val="24"/>
              </w:rPr>
              <w:t>,</w:t>
            </w:r>
            <w:r w:rsidR="00331C2C">
              <w:rPr>
                <w:sz w:val="24"/>
                <w:szCs w:val="24"/>
              </w:rPr>
              <w:t xml:space="preserve"> Pune.</w:t>
            </w:r>
          </w:p>
          <w:p w14:paraId="36F31824" w14:textId="2338EBE8" w:rsidR="00D66C3C" w:rsidRPr="006D6A91" w:rsidRDefault="00C80807" w:rsidP="00D66C3C">
            <w:r w:rsidRPr="00327C3E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LinkedIn</w:t>
            </w:r>
            <w:r w:rsidR="00327C3E" w:rsidRPr="00327C3E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 xml:space="preserve"> id</w:t>
            </w:r>
            <w:r w:rsidR="00EC4A26" w:rsidRPr="00327C3E">
              <w:rPr>
                <w:sz w:val="24"/>
                <w:szCs w:val="24"/>
              </w:rPr>
              <w:t>:</w:t>
            </w:r>
            <w:r w:rsidR="00EF64D2">
              <w:rPr>
                <w:sz w:val="24"/>
                <w:szCs w:val="24"/>
              </w:rPr>
              <w:t xml:space="preserve"> </w:t>
            </w:r>
            <w:hyperlink r:id="rId10" w:history="1">
              <w:r w:rsidR="00B31293">
                <w:rPr>
                  <w:rStyle w:val="Hyperlink"/>
                  <w:color w:val="00B0F0"/>
                  <w:sz w:val="24"/>
                  <w:szCs w:val="24"/>
                </w:rPr>
                <w:t>https://www.linkedin.com/in/amolpawar2404/</w:t>
              </w:r>
            </w:hyperlink>
          </w:p>
          <w:p w14:paraId="5C274E92" w14:textId="59773CAF" w:rsidR="00147B13" w:rsidRPr="003053E8" w:rsidRDefault="00EC4A26" w:rsidP="00C821D7">
            <w:pPr>
              <w:ind w:right="-406"/>
              <w:rPr>
                <w:rFonts w:asciiTheme="majorHAnsi" w:hAnsiTheme="majorHAnsi"/>
                <w:color w:val="00B0F0"/>
                <w:sz w:val="22"/>
              </w:rPr>
            </w:pPr>
            <w:r w:rsidRPr="00327C3E">
              <w:rPr>
                <w:rFonts w:asciiTheme="majorHAnsi" w:eastAsiaTheme="majorEastAsia" w:hAnsiTheme="majorHAnsi" w:cstheme="majorBid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  <w:t>Git-hub</w:t>
            </w:r>
            <w:r w:rsidRPr="00327C3E">
              <w:rPr>
                <w:sz w:val="24"/>
                <w:szCs w:val="24"/>
              </w:rPr>
              <w:t xml:space="preserve">: </w:t>
            </w:r>
            <w:hyperlink r:id="rId11" w:history="1">
              <w:r w:rsidR="005D6F32">
                <w:rPr>
                  <w:rStyle w:val="Hyperlink"/>
                  <w:rFonts w:asciiTheme="majorHAnsi" w:hAnsiTheme="majorHAnsi"/>
                  <w:color w:val="00B0F0"/>
                  <w:sz w:val="22"/>
                </w:rPr>
                <w:t>https://github.com/2404AMOL</w:t>
              </w:r>
            </w:hyperlink>
          </w:p>
          <w:p w14:paraId="6AFE1AEB" w14:textId="77777777" w:rsidR="00147B13" w:rsidRPr="00F560D7" w:rsidRDefault="00EC4A26">
            <w:pPr>
              <w:pStyle w:val="Heading3"/>
              <w:rPr>
                <w:u w:val="single"/>
                <w:lang w:val="en-IN"/>
              </w:rPr>
            </w:pPr>
            <w:r>
              <w:rPr>
                <w:u w:val="single"/>
              </w:rPr>
              <w:t>TECHNICAL SKILLS:</w:t>
            </w:r>
          </w:p>
          <w:p w14:paraId="57A40F1E" w14:textId="77777777" w:rsidR="004A4E2A" w:rsidRPr="00705D21" w:rsidRDefault="004A4E2A" w:rsidP="008F1864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705D21">
              <w:rPr>
                <w:b/>
                <w:bCs/>
                <w:sz w:val="24"/>
                <w:szCs w:val="24"/>
              </w:rPr>
              <w:t>Java</w:t>
            </w:r>
          </w:p>
          <w:p w14:paraId="245498BB" w14:textId="46D24157" w:rsidR="004A4E2A" w:rsidRPr="004A4E2A" w:rsidRDefault="004A4E2A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Statement:</w:t>
            </w:r>
            <w:r w:rsidRPr="004A4E2A">
              <w:rPr>
                <w:sz w:val="24"/>
                <w:szCs w:val="24"/>
              </w:rPr>
              <w:t xml:space="preserve"> Looping, Decision Making</w:t>
            </w:r>
            <w:r w:rsidR="00C16C5B">
              <w:rPr>
                <w:sz w:val="24"/>
                <w:szCs w:val="24"/>
              </w:rPr>
              <w:t xml:space="preserve">, Static and </w:t>
            </w:r>
            <w:r w:rsidR="009E0E6A">
              <w:rPr>
                <w:sz w:val="24"/>
                <w:szCs w:val="24"/>
              </w:rPr>
              <w:t>Non-Static</w:t>
            </w:r>
          </w:p>
          <w:p w14:paraId="5C73F84D" w14:textId="77777777" w:rsidR="004A4E2A" w:rsidRPr="004A4E2A" w:rsidRDefault="004A4E2A" w:rsidP="008F1864">
            <w:pPr>
              <w:pStyle w:val="ListParagraph"/>
              <w:numPr>
                <w:ilvl w:val="1"/>
                <w:numId w:val="1"/>
              </w:numPr>
              <w:spacing w:before="15"/>
              <w:ind w:right="-690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OOPs:</w:t>
            </w:r>
            <w:r w:rsidRPr="004A4E2A">
              <w:rPr>
                <w:sz w:val="24"/>
                <w:szCs w:val="24"/>
              </w:rPr>
              <w:t xml:space="preserve"> Encapsulation, Inheritance, Polymorphism, Abstraction</w:t>
            </w:r>
          </w:p>
          <w:p w14:paraId="68098EEB" w14:textId="0B3C3080" w:rsidR="004A4E2A" w:rsidRPr="005C3FD9" w:rsidRDefault="00501DEB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Wrapper classes, </w:t>
            </w:r>
            <w:r w:rsidR="004A4E2A" w:rsidRPr="005C3FD9">
              <w:rPr>
                <w:sz w:val="24"/>
                <w:szCs w:val="24"/>
              </w:rPr>
              <w:t>Exception handling</w:t>
            </w:r>
          </w:p>
          <w:p w14:paraId="4E02CD4E" w14:textId="54613ADB" w:rsidR="004A4E2A" w:rsidRPr="00804637" w:rsidRDefault="004A4E2A" w:rsidP="00D678E2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804637">
              <w:rPr>
                <w:sz w:val="24"/>
                <w:szCs w:val="24"/>
              </w:rPr>
              <w:t>Collection Framework</w:t>
            </w:r>
            <w:r w:rsidR="00192387" w:rsidRPr="00804637">
              <w:rPr>
                <w:sz w:val="24"/>
                <w:szCs w:val="24"/>
              </w:rPr>
              <w:t>, String</w:t>
            </w:r>
            <w:r w:rsidR="00804637" w:rsidRPr="00804637">
              <w:rPr>
                <w:sz w:val="24"/>
                <w:szCs w:val="24"/>
              </w:rPr>
              <w:t>,</w:t>
            </w:r>
            <w:r w:rsidR="00794F6A">
              <w:rPr>
                <w:sz w:val="24"/>
                <w:szCs w:val="24"/>
              </w:rPr>
              <w:t xml:space="preserve"> </w:t>
            </w:r>
            <w:r w:rsidRPr="00804637">
              <w:rPr>
                <w:sz w:val="24"/>
                <w:szCs w:val="24"/>
              </w:rPr>
              <w:t>Multi-Threading</w:t>
            </w:r>
          </w:p>
          <w:p w14:paraId="5C8B0A5E" w14:textId="77777777" w:rsidR="004A4E2A" w:rsidRDefault="004A4E2A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ED2785">
              <w:rPr>
                <w:b/>
                <w:bCs/>
                <w:sz w:val="24"/>
                <w:szCs w:val="24"/>
              </w:rPr>
              <w:t>Java Tools</w:t>
            </w:r>
            <w:r w:rsidRPr="004A4E2A">
              <w:rPr>
                <w:sz w:val="24"/>
                <w:szCs w:val="24"/>
              </w:rPr>
              <w:t>: Edit +, Eclipse</w:t>
            </w:r>
          </w:p>
          <w:p w14:paraId="21FDFB80" w14:textId="77777777" w:rsidR="008F1864" w:rsidRPr="009A230A" w:rsidRDefault="008F1864" w:rsidP="008F1864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A230A">
              <w:rPr>
                <w:b/>
                <w:bCs/>
                <w:sz w:val="24"/>
                <w:szCs w:val="24"/>
              </w:rPr>
              <w:t>SQL: RDBMS:</w:t>
            </w:r>
          </w:p>
          <w:p w14:paraId="28A3FB78" w14:textId="767BD081" w:rsidR="008F1864" w:rsidRPr="009A230A" w:rsidRDefault="008F1864" w:rsidP="00F078E0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Relational Model</w:t>
            </w:r>
            <w:r w:rsidR="009A230A" w:rsidRPr="00A15456">
              <w:rPr>
                <w:b/>
                <w:bCs/>
                <w:sz w:val="24"/>
                <w:szCs w:val="24"/>
              </w:rPr>
              <w:t>:</w:t>
            </w:r>
            <w:r w:rsidR="009A230A" w:rsidRPr="009A230A">
              <w:rPr>
                <w:sz w:val="24"/>
                <w:szCs w:val="24"/>
              </w:rPr>
              <w:t xml:space="preserve"> Operators</w:t>
            </w:r>
          </w:p>
          <w:p w14:paraId="35F2EFAE" w14:textId="77777777" w:rsidR="008F1864" w:rsidRPr="009A230A" w:rsidRDefault="008F1864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Functions:</w:t>
            </w:r>
            <w:r w:rsidRPr="009A230A">
              <w:rPr>
                <w:sz w:val="24"/>
                <w:szCs w:val="24"/>
              </w:rPr>
              <w:t xml:space="preserve"> Aggregate, Single </w:t>
            </w:r>
          </w:p>
          <w:p w14:paraId="43E1ABD2" w14:textId="77777777" w:rsidR="008F1864" w:rsidRPr="009A230A" w:rsidRDefault="008F1864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Sub Query:</w:t>
            </w:r>
            <w:r w:rsidRPr="009A230A">
              <w:rPr>
                <w:sz w:val="24"/>
                <w:szCs w:val="24"/>
              </w:rPr>
              <w:t xml:space="preserve"> Nested, Co-related</w:t>
            </w:r>
          </w:p>
          <w:p w14:paraId="2B922E11" w14:textId="495A81EE" w:rsidR="008F1864" w:rsidRPr="00A15456" w:rsidRDefault="008F1864" w:rsidP="00E80FD7">
            <w:pPr>
              <w:pStyle w:val="ListParagraph"/>
              <w:numPr>
                <w:ilvl w:val="1"/>
                <w:numId w:val="1"/>
              </w:numPr>
              <w:spacing w:before="15"/>
              <w:rPr>
                <w:b/>
                <w:bCs/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Joins</w:t>
            </w:r>
            <w:r w:rsidR="009A230A" w:rsidRPr="00A15456">
              <w:rPr>
                <w:b/>
                <w:bCs/>
                <w:sz w:val="24"/>
                <w:szCs w:val="24"/>
              </w:rPr>
              <w:t xml:space="preserve"> &amp; Normalization</w:t>
            </w:r>
          </w:p>
          <w:p w14:paraId="334E3200" w14:textId="77777777" w:rsidR="00705D21" w:rsidRPr="00705D21" w:rsidRDefault="00705D21" w:rsidP="008F1864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705D21">
              <w:rPr>
                <w:b/>
                <w:bCs/>
                <w:sz w:val="24"/>
                <w:szCs w:val="24"/>
              </w:rPr>
              <w:t>Web Tech</w:t>
            </w:r>
          </w:p>
          <w:p w14:paraId="7D2F09D7" w14:textId="4DCE263C" w:rsidR="006A7C83" w:rsidRPr="006A7C83" w:rsidRDefault="006A7C83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HTML</w:t>
            </w:r>
            <w:r w:rsidR="00D0733F">
              <w:rPr>
                <w:sz w:val="24"/>
                <w:szCs w:val="24"/>
              </w:rPr>
              <w:t xml:space="preserve">: </w:t>
            </w:r>
            <w:r w:rsidRPr="006A7C83">
              <w:rPr>
                <w:sz w:val="24"/>
                <w:szCs w:val="24"/>
              </w:rPr>
              <w:t>Webpage</w:t>
            </w:r>
            <w:r w:rsidR="00D0733F">
              <w:rPr>
                <w:sz w:val="24"/>
                <w:szCs w:val="24"/>
              </w:rPr>
              <w:t xml:space="preserve"> S</w:t>
            </w:r>
            <w:r w:rsidRPr="006A7C83">
              <w:rPr>
                <w:sz w:val="24"/>
                <w:szCs w:val="24"/>
              </w:rPr>
              <w:t>tructur</w:t>
            </w:r>
            <w:r w:rsidR="00262D1D">
              <w:rPr>
                <w:sz w:val="24"/>
                <w:szCs w:val="24"/>
              </w:rPr>
              <w:t>ing</w:t>
            </w:r>
          </w:p>
          <w:p w14:paraId="33BCEE56" w14:textId="72103194" w:rsidR="0052354D" w:rsidRDefault="006A7C83" w:rsidP="0052354D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A15456">
              <w:rPr>
                <w:b/>
                <w:bCs/>
                <w:sz w:val="24"/>
                <w:szCs w:val="24"/>
              </w:rPr>
              <w:t>CSS</w:t>
            </w:r>
            <w:r w:rsidR="00D0733F" w:rsidRPr="00A15456">
              <w:rPr>
                <w:b/>
                <w:bCs/>
                <w:sz w:val="24"/>
                <w:szCs w:val="24"/>
              </w:rPr>
              <w:t>:</w:t>
            </w:r>
            <w:r w:rsidR="00D0733F">
              <w:rPr>
                <w:sz w:val="24"/>
                <w:szCs w:val="24"/>
              </w:rPr>
              <w:t xml:space="preserve"> </w:t>
            </w:r>
            <w:r w:rsidRPr="006A7C83">
              <w:rPr>
                <w:sz w:val="24"/>
                <w:szCs w:val="24"/>
              </w:rPr>
              <w:t>Webpage Styling</w:t>
            </w:r>
          </w:p>
          <w:p w14:paraId="724B00E2" w14:textId="419FA105" w:rsidR="0052354D" w:rsidRDefault="0052354D" w:rsidP="0052354D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proofErr w:type="gramStart"/>
            <w:r w:rsidRPr="003F5435">
              <w:rPr>
                <w:b/>
                <w:bCs/>
                <w:sz w:val="24"/>
                <w:szCs w:val="24"/>
              </w:rPr>
              <w:lastRenderedPageBreak/>
              <w:t>Frameworks:</w:t>
            </w:r>
            <w:r w:rsidRPr="0052354D">
              <w:rPr>
                <w:sz w:val="24"/>
                <w:szCs w:val="24"/>
              </w:rPr>
              <w:t>Bootsrap</w:t>
            </w:r>
            <w:proofErr w:type="gramEnd"/>
          </w:p>
          <w:p w14:paraId="6B57D238" w14:textId="0C6903A1" w:rsidR="006A7C83" w:rsidRPr="0052354D" w:rsidRDefault="006A7C83" w:rsidP="0052354D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52354D">
              <w:rPr>
                <w:b/>
                <w:bCs/>
                <w:sz w:val="24"/>
                <w:szCs w:val="24"/>
              </w:rPr>
              <w:t>JAVA SCRIPT</w:t>
            </w:r>
            <w:r w:rsidR="00D0733F" w:rsidRPr="0052354D">
              <w:rPr>
                <w:b/>
                <w:bCs/>
                <w:sz w:val="24"/>
                <w:szCs w:val="24"/>
              </w:rPr>
              <w:t>:</w:t>
            </w:r>
            <w:r w:rsidR="00D0733F" w:rsidRPr="0052354D">
              <w:rPr>
                <w:sz w:val="24"/>
                <w:szCs w:val="24"/>
              </w:rPr>
              <w:t xml:space="preserve"> </w:t>
            </w:r>
            <w:r w:rsidRPr="0052354D">
              <w:rPr>
                <w:sz w:val="24"/>
                <w:szCs w:val="24"/>
              </w:rPr>
              <w:t>Dynamic Webpages</w:t>
            </w:r>
          </w:p>
          <w:p w14:paraId="2328A76E" w14:textId="1E1853FE" w:rsidR="006A7C83" w:rsidRPr="006A7C83" w:rsidRDefault="00262D1D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Array object and Array methods</w:t>
            </w:r>
          </w:p>
          <w:p w14:paraId="69ABEED1" w14:textId="327E1385" w:rsidR="006A7C83" w:rsidRPr="006A7C83" w:rsidRDefault="00DA3286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 w:rsidR="006A7C83" w:rsidRPr="006A7C83">
              <w:rPr>
                <w:sz w:val="24"/>
                <w:szCs w:val="24"/>
              </w:rPr>
              <w:t>OM</w:t>
            </w:r>
            <w:r>
              <w:rPr>
                <w:sz w:val="24"/>
                <w:szCs w:val="24"/>
              </w:rPr>
              <w:t>&amp; DOM</w:t>
            </w:r>
            <w:r w:rsidR="006A7C83" w:rsidRPr="006A7C83">
              <w:rPr>
                <w:sz w:val="24"/>
                <w:szCs w:val="24"/>
              </w:rPr>
              <w:t xml:space="preserve"> M</w:t>
            </w:r>
            <w:r w:rsidR="003F5435">
              <w:rPr>
                <w:sz w:val="24"/>
                <w:szCs w:val="24"/>
              </w:rPr>
              <w:t>odel</w:t>
            </w:r>
          </w:p>
          <w:p w14:paraId="02684113" w14:textId="507394C8" w:rsidR="006A7C83" w:rsidRPr="001B0520" w:rsidRDefault="006A7C83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1B0520">
              <w:rPr>
                <w:sz w:val="24"/>
                <w:szCs w:val="24"/>
              </w:rPr>
              <w:t>W</w:t>
            </w:r>
            <w:r w:rsidR="00262D1D">
              <w:rPr>
                <w:sz w:val="24"/>
                <w:szCs w:val="24"/>
              </w:rPr>
              <w:t>indow</w:t>
            </w:r>
            <w:r w:rsidRPr="001B0520">
              <w:rPr>
                <w:sz w:val="24"/>
                <w:szCs w:val="24"/>
              </w:rPr>
              <w:t xml:space="preserve"> O</w:t>
            </w:r>
            <w:r w:rsidR="004F1B65">
              <w:rPr>
                <w:sz w:val="24"/>
                <w:szCs w:val="24"/>
              </w:rPr>
              <w:t>bject</w:t>
            </w:r>
          </w:p>
          <w:p w14:paraId="749536F0" w14:textId="5789CD75" w:rsidR="006A7C83" w:rsidRPr="006A7C83" w:rsidRDefault="006A7C83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6A7C83">
              <w:rPr>
                <w:sz w:val="24"/>
                <w:szCs w:val="24"/>
              </w:rPr>
              <w:t>C</w:t>
            </w:r>
            <w:r w:rsidR="004F1B65">
              <w:rPr>
                <w:sz w:val="24"/>
                <w:szCs w:val="24"/>
              </w:rPr>
              <w:t>all</w:t>
            </w:r>
            <w:r w:rsidRPr="006A7C83">
              <w:rPr>
                <w:sz w:val="24"/>
                <w:szCs w:val="24"/>
              </w:rPr>
              <w:t xml:space="preserve"> S</w:t>
            </w:r>
            <w:r w:rsidR="004F1B65">
              <w:rPr>
                <w:sz w:val="24"/>
                <w:szCs w:val="24"/>
              </w:rPr>
              <w:t>tack</w:t>
            </w:r>
          </w:p>
          <w:p w14:paraId="1B698882" w14:textId="54CB8D19" w:rsidR="006A7C83" w:rsidRPr="006A7C83" w:rsidRDefault="00382C3B" w:rsidP="008F1864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6A7C83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vent </w:t>
            </w:r>
            <w:r w:rsidRPr="006A7C83">
              <w:rPr>
                <w:sz w:val="24"/>
                <w:szCs w:val="24"/>
              </w:rPr>
              <w:t>Listener</w:t>
            </w:r>
          </w:p>
          <w:p w14:paraId="39FDA897" w14:textId="0796A5B3" w:rsidR="006D6A91" w:rsidRDefault="006A7C83" w:rsidP="007B0EDA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6A7C83">
              <w:rPr>
                <w:sz w:val="24"/>
                <w:szCs w:val="24"/>
              </w:rPr>
              <w:t>S</w:t>
            </w:r>
            <w:r w:rsidR="004F1B65">
              <w:rPr>
                <w:sz w:val="24"/>
                <w:szCs w:val="24"/>
              </w:rPr>
              <w:t>tring</w:t>
            </w:r>
            <w:r w:rsidR="00382C3B">
              <w:rPr>
                <w:sz w:val="24"/>
                <w:szCs w:val="24"/>
              </w:rPr>
              <w:t xml:space="preserve"> Object and </w:t>
            </w:r>
            <w:r w:rsidRPr="006A7C83">
              <w:rPr>
                <w:sz w:val="24"/>
                <w:szCs w:val="24"/>
              </w:rPr>
              <w:t>M</w:t>
            </w:r>
            <w:r w:rsidR="00382C3B">
              <w:rPr>
                <w:sz w:val="24"/>
                <w:szCs w:val="24"/>
              </w:rPr>
              <w:t>ethods</w:t>
            </w:r>
          </w:p>
          <w:p w14:paraId="395F7C4D" w14:textId="05AD8256" w:rsidR="0052354D" w:rsidRDefault="0052354D" w:rsidP="007B0EDA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proofErr w:type="gramStart"/>
            <w:r>
              <w:rPr>
                <w:b/>
                <w:bCs/>
                <w:sz w:val="24"/>
                <w:szCs w:val="24"/>
              </w:rPr>
              <w:t>Library :</w:t>
            </w:r>
            <w:proofErr w:type="gramEnd"/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JQUERY</w:t>
            </w:r>
          </w:p>
          <w:p w14:paraId="71FF2836" w14:textId="20C197FD" w:rsidR="0052354D" w:rsidRPr="0052354D" w:rsidRDefault="00BB19EF" w:rsidP="0052354D">
            <w:pPr>
              <w:pStyle w:val="ListParagraph"/>
              <w:numPr>
                <w:ilvl w:val="0"/>
                <w:numId w:val="1"/>
              </w:numPr>
              <w:spacing w:before="15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REACTJS</w:t>
            </w:r>
          </w:p>
          <w:p w14:paraId="60D73763" w14:textId="6A64E771" w:rsidR="0052354D" w:rsidRPr="006A7C83" w:rsidRDefault="0052354D" w:rsidP="0052354D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Components</w:t>
            </w:r>
          </w:p>
          <w:p w14:paraId="717ACDCC" w14:textId="77777777" w:rsidR="0052354D" w:rsidRPr="00D460C7" w:rsidRDefault="0052354D" w:rsidP="0052354D">
            <w:pPr>
              <w:pStyle w:val="ListParagraph"/>
              <w:numPr>
                <w:ilvl w:val="0"/>
                <w:numId w:val="1"/>
              </w:numPr>
              <w:spacing w:before="15"/>
              <w:rPr>
                <w:sz w:val="24"/>
                <w:szCs w:val="24"/>
              </w:rPr>
            </w:pPr>
            <w:r w:rsidRPr="00D460C7">
              <w:rPr>
                <w:b/>
                <w:bCs/>
                <w:sz w:val="24"/>
                <w:szCs w:val="24"/>
              </w:rPr>
              <w:t>JAVA</w:t>
            </w:r>
            <w:r>
              <w:t xml:space="preserve">  </w:t>
            </w:r>
            <w:r w:rsidRPr="00D460C7">
              <w:rPr>
                <w:b/>
                <w:bCs/>
                <w:sz w:val="24"/>
                <w:szCs w:val="24"/>
              </w:rPr>
              <w:t>2 Enterprise edition (Advance Java)</w:t>
            </w:r>
          </w:p>
          <w:p w14:paraId="0F360373" w14:textId="5DC06DF5" w:rsidR="0052354D" w:rsidRPr="00D460C7" w:rsidRDefault="0052354D" w:rsidP="0052354D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3F5435">
              <w:rPr>
                <w:b/>
                <w:bCs/>
                <w:sz w:val="24"/>
                <w:szCs w:val="24"/>
              </w:rPr>
              <w:t>APIs:</w:t>
            </w:r>
            <w:r w:rsidRPr="00D460C7">
              <w:rPr>
                <w:sz w:val="24"/>
                <w:szCs w:val="24"/>
              </w:rPr>
              <w:t xml:space="preserve"> JDBC</w:t>
            </w:r>
          </w:p>
          <w:p w14:paraId="262EFB77" w14:textId="4F436413" w:rsidR="0052354D" w:rsidRPr="00D460C7" w:rsidRDefault="0052354D" w:rsidP="0052354D">
            <w:pPr>
              <w:pStyle w:val="ListParagraph"/>
              <w:numPr>
                <w:ilvl w:val="1"/>
                <w:numId w:val="1"/>
              </w:numPr>
              <w:spacing w:before="15"/>
              <w:rPr>
                <w:sz w:val="24"/>
                <w:szCs w:val="24"/>
              </w:rPr>
            </w:pPr>
            <w:r w:rsidRPr="003F5435">
              <w:rPr>
                <w:b/>
                <w:bCs/>
                <w:sz w:val="24"/>
                <w:szCs w:val="24"/>
              </w:rPr>
              <w:t>Frameworks:</w:t>
            </w:r>
            <w:r w:rsidRPr="00D460C7">
              <w:rPr>
                <w:sz w:val="24"/>
                <w:szCs w:val="24"/>
              </w:rPr>
              <w:t xml:space="preserve"> Hibernate </w:t>
            </w:r>
          </w:p>
          <w:p w14:paraId="5CB39C2A" w14:textId="6C6DC806" w:rsidR="0052354D" w:rsidRPr="007B0EDA" w:rsidRDefault="0052354D" w:rsidP="0052354D">
            <w:pPr>
              <w:pStyle w:val="ListParagraph"/>
              <w:numPr>
                <w:ilvl w:val="0"/>
                <w:numId w:val="1"/>
              </w:numPr>
              <w:spacing w:before="15"/>
              <w:rPr>
                <w:sz w:val="24"/>
                <w:szCs w:val="24"/>
              </w:rPr>
            </w:pPr>
            <w:r w:rsidRPr="003F5435">
              <w:rPr>
                <w:b/>
                <w:bCs/>
                <w:sz w:val="24"/>
                <w:szCs w:val="24"/>
              </w:rPr>
              <w:t>Tool:</w:t>
            </w:r>
            <w:r w:rsidRPr="00D460C7">
              <w:rPr>
                <w:sz w:val="24"/>
                <w:szCs w:val="24"/>
              </w:rPr>
              <w:t xml:space="preserve"> MySQL Workbench, Eclipse</w:t>
            </w:r>
            <w:r>
              <w:rPr>
                <w:sz w:val="24"/>
                <w:szCs w:val="24"/>
              </w:rPr>
              <w:t xml:space="preserve"> </w:t>
            </w:r>
            <w:r w:rsidRPr="00D460C7">
              <w:rPr>
                <w:sz w:val="24"/>
                <w:szCs w:val="24"/>
              </w:rPr>
              <w:t>(enterprise edition)</w:t>
            </w:r>
          </w:p>
          <w:p w14:paraId="4A579093" w14:textId="52899766" w:rsidR="00147B13" w:rsidRDefault="00EC4A26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SOFT</w:t>
            </w:r>
            <w:r w:rsidR="00A43B34">
              <w:rPr>
                <w:u w:val="single"/>
              </w:rPr>
              <w:t xml:space="preserve"> </w:t>
            </w:r>
            <w:r>
              <w:rPr>
                <w:u w:val="single"/>
              </w:rPr>
              <w:t>SKILLS:</w:t>
            </w:r>
          </w:p>
          <w:p w14:paraId="1C522B40" w14:textId="6B8508C0" w:rsidR="00147B13" w:rsidRDefault="006D6A91" w:rsidP="008F1864"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4"/>
                <w:szCs w:val="24"/>
              </w:rPr>
              <w:t>Creativity</w:t>
            </w:r>
            <w:r w:rsidR="00EC4A26">
              <w:rPr>
                <w:sz w:val="24"/>
                <w:szCs w:val="24"/>
              </w:rPr>
              <w:t xml:space="preserve"> </w:t>
            </w:r>
          </w:p>
          <w:p w14:paraId="3DF8E54D" w14:textId="21067F93" w:rsidR="00147B13" w:rsidRDefault="00EC4A26" w:rsidP="0052354D"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4"/>
                <w:szCs w:val="24"/>
              </w:rPr>
              <w:t>Team -player</w:t>
            </w:r>
          </w:p>
          <w:p w14:paraId="10819198" w14:textId="77777777" w:rsidR="00147B13" w:rsidRDefault="00EC4A26" w:rsidP="008F1864"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4"/>
                <w:szCs w:val="24"/>
              </w:rPr>
              <w:t>Adaptability</w:t>
            </w:r>
          </w:p>
          <w:p w14:paraId="23DD2003" w14:textId="4E5174CB" w:rsidR="00DA3286" w:rsidRPr="00BF7A58" w:rsidRDefault="00826B76" w:rsidP="00BF7A58">
            <w:pPr>
              <w:pStyle w:val="Heading3"/>
            </w:pPr>
            <w:r>
              <w:rPr>
                <w:u w:val="single"/>
              </w:rPr>
              <w:t>Education</w:t>
            </w:r>
            <w:r w:rsidR="00A10F2B">
              <w:rPr>
                <w:u w:val="single"/>
              </w:rPr>
              <w:t>AL</w:t>
            </w:r>
            <w:r w:rsidR="00A43B34">
              <w:rPr>
                <w:u w:val="single"/>
              </w:rPr>
              <w:t xml:space="preserve"> </w:t>
            </w:r>
            <w:r>
              <w:rPr>
                <w:u w:val="single"/>
              </w:rPr>
              <w:t>d</w:t>
            </w:r>
            <w:r w:rsidR="00A43B34">
              <w:rPr>
                <w:u w:val="single"/>
              </w:rPr>
              <w:t>etails</w:t>
            </w:r>
            <w:r>
              <w:t>:</w:t>
            </w:r>
          </w:p>
          <w:p w14:paraId="79B0B9DF" w14:textId="71F98218" w:rsidR="00096198" w:rsidRDefault="00826B76" w:rsidP="00096198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DA3286">
              <w:rPr>
                <w:sz w:val="24"/>
                <w:szCs w:val="24"/>
              </w:rPr>
              <w:t>B</w:t>
            </w:r>
            <w:r w:rsidR="00BF7A58">
              <w:rPr>
                <w:sz w:val="24"/>
                <w:szCs w:val="24"/>
              </w:rPr>
              <w:t xml:space="preserve">TECH COMPUTER SCIENCE </w:t>
            </w:r>
            <w:r w:rsidRPr="00DA3286">
              <w:rPr>
                <w:sz w:val="24"/>
                <w:szCs w:val="24"/>
              </w:rPr>
              <w:t>ENGINEERING (</w:t>
            </w:r>
            <w:proofErr w:type="gramStart"/>
            <w:r w:rsidRPr="00DA3286">
              <w:rPr>
                <w:sz w:val="24"/>
                <w:szCs w:val="24"/>
              </w:rPr>
              <w:t>8.</w:t>
            </w:r>
            <w:r w:rsidR="00BF7A58">
              <w:rPr>
                <w:sz w:val="24"/>
                <w:szCs w:val="24"/>
              </w:rPr>
              <w:t>71</w:t>
            </w:r>
            <w:r w:rsidRPr="00DA3286">
              <w:rPr>
                <w:sz w:val="24"/>
                <w:szCs w:val="24"/>
              </w:rPr>
              <w:t>)</w:t>
            </w:r>
            <w:r w:rsidR="00BF7A58" w:rsidRPr="00096198">
              <w:rPr>
                <w:sz w:val="24"/>
                <w:szCs w:val="24"/>
              </w:rPr>
              <w:t>DBATU</w:t>
            </w:r>
            <w:proofErr w:type="gramEnd"/>
            <w:r w:rsidRPr="00096198">
              <w:rPr>
                <w:sz w:val="24"/>
                <w:szCs w:val="24"/>
              </w:rPr>
              <w:t xml:space="preserve"> UNIVERSITY (</w:t>
            </w:r>
            <w:r w:rsidR="006940D5" w:rsidRPr="00096198">
              <w:rPr>
                <w:sz w:val="24"/>
                <w:szCs w:val="24"/>
              </w:rPr>
              <w:t>2</w:t>
            </w:r>
            <w:r w:rsidR="00496BC5" w:rsidRPr="00096198">
              <w:rPr>
                <w:sz w:val="24"/>
                <w:szCs w:val="24"/>
              </w:rPr>
              <w:t>0</w:t>
            </w:r>
            <w:r w:rsidRPr="00096198">
              <w:rPr>
                <w:sz w:val="24"/>
                <w:szCs w:val="24"/>
              </w:rPr>
              <w:t>2</w:t>
            </w:r>
            <w:r w:rsidR="00BF7A58" w:rsidRPr="00096198">
              <w:rPr>
                <w:sz w:val="24"/>
                <w:szCs w:val="24"/>
              </w:rPr>
              <w:t>3</w:t>
            </w:r>
            <w:r w:rsidRPr="00096198">
              <w:rPr>
                <w:sz w:val="24"/>
                <w:szCs w:val="24"/>
              </w:rPr>
              <w:t>)</w:t>
            </w:r>
          </w:p>
          <w:p w14:paraId="0C00C42A" w14:textId="319297B6" w:rsidR="00096198" w:rsidRDefault="00096198" w:rsidP="00096198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DIPLOMA IN COMPUTER TECHNOLOGY (66.68)</w:t>
            </w:r>
          </w:p>
          <w:p w14:paraId="371AD81F" w14:textId="40F18455" w:rsidR="00BF7A58" w:rsidRPr="00096198" w:rsidRDefault="00096198" w:rsidP="00096198">
            <w:pPr>
              <w:pStyle w:val="ListParagraph"/>
              <w:ind w:left="6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(2019)</w:t>
            </w:r>
          </w:p>
          <w:p w14:paraId="3C3D5BD0" w14:textId="77777777" w:rsidR="00147B13" w:rsidRDefault="00EC4A26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personal-Details:</w:t>
            </w:r>
          </w:p>
          <w:p w14:paraId="18F8165A" w14:textId="4543F746" w:rsidR="00147B13" w:rsidRPr="003F5435" w:rsidRDefault="00EC4A26" w:rsidP="008F1864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3F5435">
              <w:rPr>
                <w:b/>
                <w:bCs/>
                <w:sz w:val="24"/>
                <w:szCs w:val="24"/>
              </w:rPr>
              <w:t>DOB:</w:t>
            </w:r>
            <w:r w:rsidR="00DC5542">
              <w:rPr>
                <w:b/>
                <w:bCs/>
                <w:sz w:val="24"/>
                <w:szCs w:val="24"/>
              </w:rPr>
              <w:t xml:space="preserve"> </w:t>
            </w:r>
            <w:r w:rsidR="00DC5542">
              <w:rPr>
                <w:sz w:val="24"/>
                <w:szCs w:val="24"/>
              </w:rPr>
              <w:t>24</w:t>
            </w:r>
            <w:r w:rsidR="00DC5542" w:rsidRPr="00DC5542">
              <w:rPr>
                <w:sz w:val="24"/>
                <w:szCs w:val="24"/>
                <w:vertAlign w:val="superscript"/>
              </w:rPr>
              <w:t>th</w:t>
            </w:r>
            <w:r w:rsidR="00DC5542">
              <w:rPr>
                <w:sz w:val="24"/>
                <w:szCs w:val="24"/>
              </w:rPr>
              <w:t xml:space="preserve"> April 2000</w:t>
            </w:r>
          </w:p>
          <w:p w14:paraId="2FAF650D" w14:textId="7336A59B" w:rsidR="00C821D7" w:rsidRDefault="00C821D7" w:rsidP="008F186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3F5435">
              <w:rPr>
                <w:b/>
                <w:bCs/>
                <w:sz w:val="24"/>
                <w:szCs w:val="24"/>
              </w:rPr>
              <w:t>Hobbies:</w:t>
            </w:r>
            <w:r w:rsidRPr="00CB7771">
              <w:rPr>
                <w:sz w:val="24"/>
                <w:szCs w:val="24"/>
              </w:rPr>
              <w:t xml:space="preserve"> </w:t>
            </w:r>
            <w:r w:rsidR="00DC5542">
              <w:rPr>
                <w:sz w:val="24"/>
                <w:szCs w:val="24"/>
              </w:rPr>
              <w:t>Playing Cricket,</w:t>
            </w:r>
          </w:p>
          <w:p w14:paraId="127C1A48" w14:textId="725865B5" w:rsidR="00DC5542" w:rsidRPr="00DC5542" w:rsidRDefault="00DC5542" w:rsidP="00DC5542">
            <w:pPr>
              <w:pStyle w:val="ListParagraph"/>
              <w:ind w:left="6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Playing Online Game.</w:t>
            </w:r>
          </w:p>
          <w:p w14:paraId="007E41BB" w14:textId="6E01C87E" w:rsidR="00147B13" w:rsidRPr="00DC5542" w:rsidRDefault="00A91230" w:rsidP="008F1864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3F5435">
              <w:rPr>
                <w:b/>
                <w:bCs/>
                <w:sz w:val="24"/>
                <w:szCs w:val="24"/>
              </w:rPr>
              <w:t>Permanent address:</w:t>
            </w:r>
          </w:p>
          <w:p w14:paraId="55756A21" w14:textId="31379E9D" w:rsidR="00DC5542" w:rsidRDefault="00DC5542" w:rsidP="00DC5542">
            <w:pPr>
              <w:pStyle w:val="ListParagraph"/>
              <w:ind w:left="644"/>
              <w:rPr>
                <w:sz w:val="24"/>
                <w:szCs w:val="24"/>
              </w:rPr>
            </w:pPr>
            <w:r w:rsidRPr="00DC5542">
              <w:rPr>
                <w:sz w:val="24"/>
                <w:szCs w:val="24"/>
              </w:rPr>
              <w:t>A/</w:t>
            </w:r>
            <w:proofErr w:type="gramStart"/>
            <w:r w:rsidRPr="00DC5542">
              <w:rPr>
                <w:sz w:val="24"/>
                <w:szCs w:val="24"/>
              </w:rPr>
              <w:t>P:Bhalawani</w:t>
            </w:r>
            <w:proofErr w:type="gramEnd"/>
            <w:r>
              <w:rPr>
                <w:sz w:val="24"/>
                <w:szCs w:val="24"/>
              </w:rPr>
              <w:t xml:space="preserve"> Tal:Pandharpur</w:t>
            </w:r>
          </w:p>
          <w:p w14:paraId="3DCCC839" w14:textId="402201AF" w:rsidR="00DC5542" w:rsidRPr="00DC5542" w:rsidRDefault="00DC5542" w:rsidP="00DC5542">
            <w:pPr>
              <w:pStyle w:val="ListParagraph"/>
              <w:ind w:left="644"/>
              <w:rPr>
                <w:sz w:val="28"/>
                <w:szCs w:val="28"/>
              </w:rPr>
            </w:pPr>
            <w:proofErr w:type="gramStart"/>
            <w:r>
              <w:rPr>
                <w:sz w:val="24"/>
                <w:szCs w:val="24"/>
              </w:rPr>
              <w:t>Dist:Solapur</w:t>
            </w:r>
            <w:proofErr w:type="gramEnd"/>
            <w:r>
              <w:rPr>
                <w:sz w:val="24"/>
                <w:szCs w:val="24"/>
              </w:rPr>
              <w:t>.</w:t>
            </w:r>
          </w:p>
          <w:p w14:paraId="1D9B3EE3" w14:textId="0171C431" w:rsidR="00147B13" w:rsidRPr="00DC5542" w:rsidRDefault="00E85B63" w:rsidP="00DC5542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3064816" wp14:editId="13DC9039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405376</wp:posOffset>
                      </wp:positionV>
                      <wp:extent cx="7139940" cy="0"/>
                      <wp:effectExtent l="0" t="0" r="0" b="0"/>
                      <wp:wrapNone/>
                      <wp:docPr id="78462358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399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du="http://schemas.microsoft.com/office/word/2023/wordml/word16du">
                  <w:pict>
                    <v:line w14:anchorId="009DDF26" id="Straight Connector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15pt,31.9pt" to="559.0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30" w:type="dxa"/>
          </w:tcPr>
          <w:p w14:paraId="67C852E2" w14:textId="77777777" w:rsidR="00147B13" w:rsidRDefault="00147B13">
            <w:pPr>
              <w:tabs>
                <w:tab w:val="left" w:pos="990"/>
              </w:tabs>
            </w:pPr>
          </w:p>
        </w:tc>
        <w:tc>
          <w:tcPr>
            <w:tcW w:w="6616" w:type="dxa"/>
          </w:tcPr>
          <w:p w14:paraId="7977B87F" w14:textId="77777777" w:rsidR="00147B13" w:rsidRDefault="00EC4A26">
            <w:pPr>
              <w:pStyle w:val="Heading3"/>
            </w:pPr>
            <w:r>
              <w:rPr>
                <w:u w:val="single"/>
              </w:rPr>
              <w:t>OBJECTIVE</w:t>
            </w:r>
            <w:r>
              <w:t>:</w:t>
            </w:r>
          </w:p>
          <w:p w14:paraId="5181FF40" w14:textId="5681486A" w:rsidR="003053E8" w:rsidRPr="003053E8" w:rsidRDefault="003053E8" w:rsidP="003053E8">
            <w:pPr>
              <w:rPr>
                <w:sz w:val="24"/>
                <w:szCs w:val="24"/>
              </w:rPr>
            </w:pPr>
            <w:r>
              <w:t>“</w:t>
            </w:r>
            <w:r>
              <w:rPr>
                <w:sz w:val="24"/>
                <w:szCs w:val="24"/>
              </w:rPr>
              <w:t xml:space="preserve">To utilize my Java Development Skills to create </w:t>
            </w:r>
            <w:proofErr w:type="spellStart"/>
            <w:proofErr w:type="gramStart"/>
            <w:r>
              <w:rPr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efficient and reliable Software solution while continuously learning and growing in collaborative team environment”</w:t>
            </w:r>
          </w:p>
          <w:p w14:paraId="3FD2C637" w14:textId="082A155B" w:rsidR="00147B13" w:rsidRDefault="00EC4A26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PROJEct:</w:t>
            </w:r>
          </w:p>
          <w:p w14:paraId="140B0D3E" w14:textId="77777777" w:rsidR="00D649A4" w:rsidRDefault="00D649A4" w:rsidP="00D649A4"/>
          <w:p w14:paraId="0707B9A0" w14:textId="0D7A717C" w:rsidR="00D649A4" w:rsidRDefault="00D649A4" w:rsidP="002769C9">
            <w:pPr>
              <w:spacing w:line="278" w:lineRule="exac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proofErr w:type="gramStart"/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Project :</w:t>
            </w:r>
            <w:proofErr w:type="gramEnd"/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1 </w:t>
            </w:r>
          </w:p>
          <w:p w14:paraId="4E68E825" w14:textId="77777777" w:rsidR="00826B76" w:rsidRPr="004E3644" w:rsidRDefault="00826B76" w:rsidP="00D649A4">
            <w:pPr>
              <w:spacing w:line="278" w:lineRule="exact"/>
              <w:ind w:firstLine="360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  <w:p w14:paraId="299EB60C" w14:textId="50F454DF" w:rsidR="00D649A4" w:rsidRDefault="00D649A4" w:rsidP="002769C9">
            <w:pPr>
              <w:spacing w:line="278" w:lineRule="exact"/>
              <w:ind w:right="-397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Project Name:</w:t>
            </w:r>
            <w:r w:rsidR="00E85B63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2738CE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2738CE" w:rsidRP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Kids Playing </w:t>
            </w:r>
            <w:r w:rsidR="007B0EDA" w:rsidRP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and</w:t>
            </w:r>
            <w:r w:rsidR="002738CE" w:rsidRP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Learning App</w:t>
            </w:r>
          </w:p>
          <w:p w14:paraId="48BAC5B2" w14:textId="52677D94" w:rsidR="00F44A0F" w:rsidRPr="004E3644" w:rsidRDefault="00F44A0F" w:rsidP="002769C9">
            <w:pPr>
              <w:spacing w:line="278" w:lineRule="exact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Duration: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11</w:t>
            </w:r>
            <w:r w:rsid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days</w:t>
            </w:r>
          </w:p>
          <w:p w14:paraId="403F279D" w14:textId="68D06DA4" w:rsidR="00D649A4" w:rsidRPr="004E3644" w:rsidRDefault="00735E4A" w:rsidP="002769C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Description</w:t>
            </w:r>
            <w:r w:rsidR="00D649A4"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:</w:t>
            </w:r>
            <w:r w:rsidR="00D649A4"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proofErr w:type="spellStart"/>
            <w:proofErr w:type="gramStart"/>
            <w:r w:rsid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It</w:t>
            </w:r>
            <w:proofErr w:type="gramEnd"/>
            <w:r w:rsid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s</w:t>
            </w:r>
            <w:proofErr w:type="spellEnd"/>
            <w:r w:rsid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an My diploma college project which is developed by using android studio which is helpful for the kids to learn the alphabets, numbers</w:t>
            </w:r>
            <w:r w:rsidR="00D649A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.</w:t>
            </w:r>
          </w:p>
          <w:p w14:paraId="51DF85BB" w14:textId="78C2A368" w:rsidR="00826B76" w:rsidRPr="004E3644" w:rsidRDefault="00D649A4" w:rsidP="004E3644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F44A0F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Tools used:</w:t>
            </w:r>
          </w:p>
          <w:p w14:paraId="3D3F397C" w14:textId="59CB6F35" w:rsidR="002738CE" w:rsidRDefault="00D649A4" w:rsidP="002738CE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Writing front-end logics using </w:t>
            </w:r>
            <w:r w:rsidR="002738CE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XML.</w:t>
            </w:r>
          </w:p>
          <w:p w14:paraId="6C763911" w14:textId="7A1DE06A" w:rsidR="00777A76" w:rsidRPr="002738CE" w:rsidRDefault="00777A76" w:rsidP="002738CE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Adding Media Player dependency.</w:t>
            </w:r>
          </w:p>
          <w:p w14:paraId="122FD4B8" w14:textId="720E14F6" w:rsidR="004E3644" w:rsidRPr="00F44A0F" w:rsidRDefault="002738CE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Android Studio.</w:t>
            </w:r>
          </w:p>
          <w:p w14:paraId="1587850E" w14:textId="5BD65532" w:rsidR="00826B76" w:rsidRDefault="00826B76" w:rsidP="00826B76">
            <w:pPr>
              <w:ind w:left="1276" w:hanging="1276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Roles and responsibility</w:t>
            </w:r>
          </w:p>
          <w:p w14:paraId="0B082475" w14:textId="0C94A45D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bookmarkStart w:id="0" w:name="_Hlk120796507"/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Understanding the requirements and functionality of application</w:t>
            </w:r>
            <w:bookmarkEnd w:id="0"/>
          </w:p>
          <w:p w14:paraId="526B6316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Preparing layout of the application</w:t>
            </w:r>
          </w:p>
          <w:p w14:paraId="7CC520E0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pages of application</w:t>
            </w:r>
          </w:p>
          <w:p w14:paraId="318B2211" w14:textId="6950BF75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Connecting webpages with each </w:t>
            </w:r>
          </w:p>
          <w:p w14:paraId="30AFDC73" w14:textId="3F82E8C9" w:rsidR="00282589" w:rsidRPr="00282589" w:rsidRDefault="00826B76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classes</w:t>
            </w:r>
          </w:p>
          <w:p w14:paraId="145C2F26" w14:textId="77777777" w:rsidR="00D649A4" w:rsidRPr="0045513E" w:rsidRDefault="00D649A4" w:rsidP="00D649A4">
            <w:pPr>
              <w:rPr>
                <w:rFonts w:ascii="Lucida Sans Unicode" w:eastAsia="Lucida Sans Unicode" w:hAnsi="Lucida Sans Unicode" w:cs="Lucida Sans Unicode"/>
                <w:w w:val="105"/>
                <w:sz w:val="16"/>
                <w:szCs w:val="16"/>
              </w:rPr>
            </w:pPr>
          </w:p>
          <w:p w14:paraId="2F897163" w14:textId="08F4A685" w:rsidR="00826B76" w:rsidRDefault="007B0EDA" w:rsidP="00826B76">
            <w:pPr>
              <w:spacing w:line="278" w:lineRule="exact"/>
              <w:ind w:firstLine="360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Project:</w:t>
            </w:r>
            <w:r w:rsidR="00826B76"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2</w:t>
            </w:r>
            <w:r w:rsidR="003F5435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</w:p>
          <w:p w14:paraId="46CFBFBA" w14:textId="77777777" w:rsidR="00826B76" w:rsidRPr="004E3644" w:rsidRDefault="00826B76" w:rsidP="00826B76">
            <w:pPr>
              <w:spacing w:line="278" w:lineRule="exact"/>
              <w:ind w:firstLine="360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  <w:p w14:paraId="2AFB1777" w14:textId="48E3858D" w:rsidR="00A91230" w:rsidRDefault="00826B76" w:rsidP="00826B76">
            <w:pPr>
              <w:spacing w:line="278" w:lineRule="exact"/>
              <w:ind w:firstLine="360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Project Name:</w:t>
            </w: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-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hyperlink r:id="rId12" w:history="1">
              <w:r w:rsidR="00777A76" w:rsidRPr="009273F5">
                <w:rPr>
                  <w:rStyle w:val="Hyperlink"/>
                  <w:rFonts w:eastAsia="Times New Roman"/>
                  <w:color w:val="00B0F0"/>
                  <w:sz w:val="24"/>
                  <w:szCs w:val="24"/>
                  <w:u w:val="none"/>
                  <w:lang w:val="en-IN" w:eastAsia="en-IN"/>
                </w:rPr>
                <w:t>HmBox2023</w:t>
              </w:r>
            </w:hyperlink>
          </w:p>
          <w:p w14:paraId="7DC00259" w14:textId="4B49DF99" w:rsidR="00826B76" w:rsidRPr="004E3644" w:rsidRDefault="00826B76" w:rsidP="00826B76">
            <w:pPr>
              <w:spacing w:line="278" w:lineRule="exact"/>
              <w:ind w:firstLine="360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Duration: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20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days</w:t>
            </w:r>
          </w:p>
          <w:p w14:paraId="4A271388" w14:textId="20913ABB" w:rsidR="00826B76" w:rsidRPr="004E3644" w:rsidRDefault="00826B76" w:rsidP="00826B76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    </w:t>
            </w: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Objective:</w:t>
            </w: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The Tiffin service webapp platform that facilitate the ordering and delivering the home-cooked food. It Serves as convenient solution for individual who prefer to have </w:t>
            </w:r>
            <w:r w:rsidR="00777A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lastRenderedPageBreak/>
              <w:t>wholesome nutritious meals delivered to their doorstep on regular basis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.</w:t>
            </w:r>
          </w:p>
          <w:p w14:paraId="23F018F1" w14:textId="21A97689" w:rsidR="00826B76" w:rsidRPr="004E3644" w:rsidRDefault="00826B76" w:rsidP="00826B76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    </w:t>
            </w:r>
            <w:r w:rsidRPr="00F44A0F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Tools used:</w:t>
            </w:r>
          </w:p>
          <w:p w14:paraId="6DE43EB5" w14:textId="0A4C7B01" w:rsidR="00A91230" w:rsidRDefault="00777A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Developing the Front End Logic using </w:t>
            </w:r>
            <w:proofErr w:type="gramStart"/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HTML,CSS</w:t>
            </w:r>
            <w:proofErr w:type="gramEnd"/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and JavaScript.</w:t>
            </w:r>
          </w:p>
          <w:p w14:paraId="331791FB" w14:textId="1FDCBF00" w:rsidR="00777A76" w:rsidRDefault="00777A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CDN for the Animation Effects.</w:t>
            </w:r>
          </w:p>
          <w:p w14:paraId="655D7841" w14:textId="32F2D5F4" w:rsidR="00826B76" w:rsidRDefault="00826B76" w:rsidP="00826B76">
            <w:pPr>
              <w:ind w:left="1276" w:hanging="1276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   </w:t>
            </w: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Roles and responsibility</w:t>
            </w:r>
          </w:p>
          <w:p w14:paraId="4DDB3CA4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Understanding the requirements and functionality of application</w:t>
            </w:r>
          </w:p>
          <w:p w14:paraId="6EB2300C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Preparing layout of the application</w:t>
            </w:r>
          </w:p>
          <w:p w14:paraId="44EA3FB5" w14:textId="77777777" w:rsidR="00826B76" w:rsidRP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Designing </w:t>
            </w:r>
            <w:r w:rsidR="00A91230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classes</w:t>
            </w: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of application</w:t>
            </w:r>
          </w:p>
          <w:p w14:paraId="699AECA0" w14:textId="77777777" w:rsid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Performing operation on data base</w:t>
            </w:r>
          </w:p>
          <w:p w14:paraId="7774A936" w14:textId="77777777" w:rsidR="00826B76" w:rsidRDefault="00826B76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classes</w:t>
            </w:r>
            <w:r w:rsidR="00A91230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</w:p>
          <w:p w14:paraId="518C7CD2" w14:textId="77777777" w:rsidR="00A91230" w:rsidRDefault="00A91230" w:rsidP="00E32964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Test the code using postman-tool</w:t>
            </w:r>
          </w:p>
          <w:p w14:paraId="7D6E22AF" w14:textId="261F26E0" w:rsidR="00282589" w:rsidRDefault="00282589" w:rsidP="00282589">
            <w:pPr>
              <w:spacing w:line="278" w:lineRule="exact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proofErr w:type="gramStart"/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Project :</w:t>
            </w:r>
            <w:proofErr w:type="gramEnd"/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3</w:t>
            </w: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</w:p>
          <w:p w14:paraId="05359C06" w14:textId="77777777" w:rsidR="00282589" w:rsidRPr="004E3644" w:rsidRDefault="00282589" w:rsidP="00282589">
            <w:pPr>
              <w:spacing w:line="278" w:lineRule="exact"/>
              <w:ind w:firstLine="360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  <w:p w14:paraId="74AF3CD0" w14:textId="10207863" w:rsidR="00282589" w:rsidRDefault="00282589" w:rsidP="00282589">
            <w:pPr>
              <w:spacing w:line="278" w:lineRule="exact"/>
              <w:ind w:right="-397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Project Name:</w:t>
            </w: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 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KIDDO</w:t>
            </w:r>
          </w:p>
          <w:p w14:paraId="01BCDEF8" w14:textId="6D837D74" w:rsidR="00282589" w:rsidRPr="004E3644" w:rsidRDefault="00282589" w:rsidP="00282589">
            <w:pPr>
              <w:spacing w:line="278" w:lineRule="exact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Duration: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30 days</w:t>
            </w:r>
          </w:p>
          <w:p w14:paraId="67A746A7" w14:textId="77777777" w:rsidR="00282589" w:rsidRDefault="00282589" w:rsidP="0028258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Description</w:t>
            </w:r>
            <w:r w:rsidRPr="004E3644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:</w:t>
            </w: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It is an advanced version of First App</w:t>
            </w:r>
          </w:p>
          <w:p w14:paraId="64F85590" w14:textId="206A05E1" w:rsidR="00282589" w:rsidRDefault="00282589" w:rsidP="0028258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                   It has more features like added playing of Songs, </w:t>
            </w:r>
            <w:proofErr w:type="gramStart"/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Learning ,Poem</w:t>
            </w:r>
            <w:proofErr w:type="gramEnd"/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 Videos, Games”</w:t>
            </w:r>
          </w:p>
          <w:p w14:paraId="45C276AF" w14:textId="1A41AF8C" w:rsidR="00282589" w:rsidRPr="004E3644" w:rsidRDefault="00282589" w:rsidP="0028258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.</w:t>
            </w:r>
          </w:p>
          <w:p w14:paraId="504FDFF5" w14:textId="77777777" w:rsidR="00282589" w:rsidRPr="004E3644" w:rsidRDefault="00282589" w:rsidP="00282589">
            <w:pPr>
              <w:ind w:left="1276" w:hanging="1276"/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F44A0F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Tools used:</w:t>
            </w:r>
          </w:p>
          <w:p w14:paraId="3F4672E0" w14:textId="129FDE50" w:rsidR="00282589" w:rsidRPr="00282589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4E3644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Writing front-end logics using </w:t>
            </w: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XML.</w:t>
            </w:r>
          </w:p>
          <w:p w14:paraId="0CB1BFDD" w14:textId="77777777" w:rsidR="00282589" w:rsidRPr="00F44A0F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Android Studio.</w:t>
            </w:r>
          </w:p>
          <w:p w14:paraId="1A1A3583" w14:textId="77777777" w:rsidR="00282589" w:rsidRDefault="00282589" w:rsidP="00282589">
            <w:pPr>
              <w:ind w:left="1276" w:hanging="1276"/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Roles and responsibility</w:t>
            </w:r>
          </w:p>
          <w:p w14:paraId="7A83AD37" w14:textId="77777777" w:rsidR="00282589" w:rsidRPr="00826B76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Understanding the requirements and functionality of application</w:t>
            </w:r>
          </w:p>
          <w:p w14:paraId="289913E3" w14:textId="77777777" w:rsidR="00282589" w:rsidRPr="00826B76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Preparing layout of the application</w:t>
            </w:r>
          </w:p>
          <w:p w14:paraId="139CBD84" w14:textId="77777777" w:rsidR="00282589" w:rsidRPr="00826B76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pages of application</w:t>
            </w:r>
          </w:p>
          <w:p w14:paraId="7F1F2074" w14:textId="77777777" w:rsidR="00282589" w:rsidRPr="00826B76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 w:rsidRPr="00826B76"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 xml:space="preserve">Connecting webpages with each </w:t>
            </w:r>
          </w:p>
          <w:p w14:paraId="5B862374" w14:textId="18589B12" w:rsidR="00A10F2B" w:rsidRPr="00282589" w:rsidRDefault="00282589" w:rsidP="00282589">
            <w:pPr>
              <w:pStyle w:val="ListParagraph"/>
              <w:numPr>
                <w:ilvl w:val="1"/>
                <w:numId w:val="1"/>
              </w:numP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IN" w:eastAsia="en-IN"/>
              </w:rPr>
              <w:t>Designing classes.</w:t>
            </w:r>
          </w:p>
          <w:p w14:paraId="07CA707E" w14:textId="440AF23B" w:rsidR="00E85B63" w:rsidRDefault="00E85B63" w:rsidP="00E85B63">
            <w:pPr>
              <w:pStyle w:val="Heading3"/>
              <w:rPr>
                <w:u w:val="single"/>
              </w:rPr>
            </w:pPr>
            <w:r>
              <w:rPr>
                <w:u w:val="single"/>
              </w:rPr>
              <w:t>Achievement:</w:t>
            </w:r>
          </w:p>
          <w:p w14:paraId="7A828F3A" w14:textId="671A7A50" w:rsidR="00E32964" w:rsidRPr="00E32964" w:rsidRDefault="00E32964" w:rsidP="00E32964">
            <w:pPr>
              <w:pStyle w:val="BodyText"/>
              <w:numPr>
                <w:ilvl w:val="0"/>
                <w:numId w:val="1"/>
              </w:numPr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</w:pPr>
            <w:r w:rsidRPr="00E32964"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>coordinator of annual festival of year 202</w:t>
            </w:r>
            <w:r w:rsidR="006D6A91"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>2</w:t>
            </w:r>
            <w:r w:rsidRPr="00E32964"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 xml:space="preserve"> at college </w:t>
            </w:r>
          </w:p>
          <w:p w14:paraId="1E4250AF" w14:textId="7560105B" w:rsidR="002738CE" w:rsidRPr="00E32964" w:rsidRDefault="002738CE" w:rsidP="002738CE">
            <w:pPr>
              <w:pStyle w:val="BodyText"/>
              <w:numPr>
                <w:ilvl w:val="0"/>
                <w:numId w:val="1"/>
              </w:numPr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</w:pPr>
            <w:r w:rsidRPr="00E32964"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>coordinator of annual festival of year 20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>19</w:t>
            </w:r>
            <w:r w:rsidRPr="00E32964">
              <w:rPr>
                <w:rFonts w:asciiTheme="minorHAnsi" w:eastAsiaTheme="minorEastAsia" w:hAnsiTheme="minorHAnsi" w:cstheme="minorBidi"/>
                <w:sz w:val="24"/>
                <w:szCs w:val="24"/>
                <w:lang w:eastAsia="ja-JP"/>
              </w:rPr>
              <w:t xml:space="preserve"> at college </w:t>
            </w:r>
          </w:p>
          <w:p w14:paraId="4FFA77A0" w14:textId="77777777" w:rsidR="00826B76" w:rsidRPr="00826B76" w:rsidRDefault="00826B76" w:rsidP="00826B76">
            <w:pPr>
              <w:pStyle w:val="ListParagraph"/>
              <w:ind w:left="1056"/>
              <w:rPr>
                <w:rFonts w:ascii="Lucida Sans Unicode" w:eastAsia="Lucida Sans Unicode" w:hAnsi="Lucida Sans Unicode" w:cs="Lucida Sans Unicode"/>
                <w:w w:val="105"/>
                <w:sz w:val="16"/>
                <w:szCs w:val="16"/>
              </w:rPr>
            </w:pPr>
          </w:p>
          <w:p w14:paraId="56CC2597" w14:textId="77777777" w:rsidR="00D649A4" w:rsidRPr="00D649A4" w:rsidRDefault="00D649A4" w:rsidP="00D649A4"/>
          <w:p w14:paraId="70CB0458" w14:textId="77777777" w:rsidR="00327C3E" w:rsidRDefault="00327C3E">
            <w:pPr>
              <w:pStyle w:val="Heading3"/>
              <w:rPr>
                <w:u w:val="single"/>
              </w:rPr>
            </w:pPr>
          </w:p>
          <w:p w14:paraId="377292CA" w14:textId="77777777" w:rsidR="00147B13" w:rsidRDefault="00147B13" w:rsidP="00826B76">
            <w:pPr>
              <w:rPr>
                <w:color w:val="FFFFFF" w:themeColor="background1"/>
              </w:rPr>
            </w:pPr>
          </w:p>
        </w:tc>
      </w:tr>
    </w:tbl>
    <w:p w14:paraId="4D0E8B4F" w14:textId="7740A287" w:rsidR="00D11D06" w:rsidRPr="00A10F2B" w:rsidRDefault="00D11D06" w:rsidP="00282589">
      <w:pPr>
        <w:pStyle w:val="trt0xe"/>
        <w:shd w:val="clear" w:color="auto" w:fill="FFFFFF"/>
        <w:spacing w:before="0" w:beforeAutospacing="0" w:after="60" w:afterAutospacing="0"/>
        <w:rPr>
          <w:rFonts w:asciiTheme="minorHAnsi" w:eastAsiaTheme="minorEastAsia" w:hAnsiTheme="minorHAnsi" w:cstheme="minorBidi"/>
          <w:lang w:val="en-US" w:eastAsia="ja-JP"/>
        </w:rPr>
      </w:pPr>
      <w:r w:rsidRPr="00A10F2B">
        <w:rPr>
          <w:rFonts w:asciiTheme="minorHAnsi" w:eastAsiaTheme="minorEastAsia" w:hAnsiTheme="minorHAnsi" w:cstheme="minorBidi"/>
          <w:lang w:val="en-US" w:eastAsia="ja-JP"/>
        </w:rPr>
        <w:lastRenderedPageBreak/>
        <w:t>I hereby declare that all the details provided above are true to the best of my knowledge.</w:t>
      </w:r>
    </w:p>
    <w:p w14:paraId="0EED56B0" w14:textId="5A6156A2" w:rsidR="00D11D06" w:rsidRPr="00D11D06" w:rsidRDefault="00D11D06" w:rsidP="00D11D06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Theme="minorHAnsi" w:hAnsiTheme="minorHAnsi" w:cstheme="minorBidi"/>
          <w:color w:val="000000"/>
        </w:rPr>
      </w:pPr>
      <w:r w:rsidRPr="00D11D06">
        <w:rPr>
          <w:rFonts w:asciiTheme="minorHAnsi" w:hAnsiTheme="minorHAnsi" w:cstheme="minorBidi"/>
          <w:color w:val="000000"/>
        </w:rPr>
        <w:t>Date:</w:t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  <w:r w:rsidR="003053E8">
        <w:rPr>
          <w:rFonts w:asciiTheme="minorHAnsi" w:hAnsiTheme="minorHAnsi" w:cstheme="minorBidi"/>
          <w:color w:val="000000"/>
        </w:rPr>
        <w:tab/>
      </w:r>
    </w:p>
    <w:p w14:paraId="612D9336" w14:textId="75769112" w:rsidR="00147B13" w:rsidRPr="00D11D06" w:rsidRDefault="00D11D06" w:rsidP="00F66EBE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000000"/>
        </w:rPr>
      </w:pPr>
      <w:r w:rsidRPr="00D11D06">
        <w:rPr>
          <w:rFonts w:asciiTheme="minorHAnsi" w:hAnsiTheme="minorHAnsi" w:cstheme="minorBidi"/>
          <w:color w:val="000000"/>
        </w:rPr>
        <w:t xml:space="preserve">Place: </w:t>
      </w:r>
      <w:r w:rsidR="003053E8">
        <w:rPr>
          <w:rFonts w:asciiTheme="minorHAnsi" w:hAnsiTheme="minorHAnsi" w:cstheme="minorBidi"/>
          <w:color w:val="000000"/>
        </w:rPr>
        <w:t>Pune</w:t>
      </w:r>
      <w:r w:rsidRPr="00D11D06">
        <w:rPr>
          <w:rFonts w:asciiTheme="minorHAnsi" w:hAnsiTheme="minorHAnsi" w:cstheme="minorBidi"/>
          <w:color w:val="000000"/>
        </w:rPr>
        <w:t xml:space="preserve">                                                                                       </w:t>
      </w:r>
      <w:r w:rsidR="00D459AE">
        <w:rPr>
          <w:rFonts w:asciiTheme="minorHAnsi" w:hAnsiTheme="minorHAnsi" w:cstheme="minorBidi"/>
          <w:color w:val="000000"/>
        </w:rPr>
        <w:t>Name</w:t>
      </w:r>
      <w:r w:rsidR="004913FC">
        <w:rPr>
          <w:rFonts w:asciiTheme="minorHAnsi" w:hAnsiTheme="minorHAnsi" w:cstheme="minorBidi"/>
          <w:color w:val="000000"/>
        </w:rPr>
        <w:t>:</w:t>
      </w:r>
      <w:r w:rsidR="003053E8">
        <w:rPr>
          <w:rFonts w:asciiTheme="minorHAnsi" w:hAnsiTheme="minorHAnsi" w:cstheme="minorBidi"/>
          <w:color w:val="000000"/>
        </w:rPr>
        <w:t xml:space="preserve"> </w:t>
      </w:r>
      <w:hyperlink r:id="rId13" w:history="1">
        <w:r w:rsidR="003053E8" w:rsidRPr="002E73AE">
          <w:rPr>
            <w:rStyle w:val="Hyperlink"/>
            <w:rFonts w:asciiTheme="minorHAnsi" w:hAnsiTheme="minorHAnsi" w:cstheme="minorBidi"/>
            <w:color w:val="00B0F0"/>
            <w:u w:val="none"/>
          </w:rPr>
          <w:t>Amol Pawar</w:t>
        </w:r>
      </w:hyperlink>
    </w:p>
    <w:sectPr w:rsidR="00147B13" w:rsidRPr="00D11D06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7AE75" w14:textId="77777777" w:rsidR="00DA664C" w:rsidRDefault="00DA664C">
      <w:r>
        <w:separator/>
      </w:r>
    </w:p>
  </w:endnote>
  <w:endnote w:type="continuationSeparator" w:id="0">
    <w:p w14:paraId="56B396DE" w14:textId="77777777" w:rsidR="00DA664C" w:rsidRDefault="00DA6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PhagsPa">
    <w:panose1 w:val="020B0502040204020203"/>
    <w:charset w:val="00"/>
    <w:family w:val="swiss"/>
    <w:pitch w:val="variable"/>
    <w:sig w:usb0="00000003" w:usb1="00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F64AB" w14:textId="77777777" w:rsidR="00DA664C" w:rsidRDefault="00DA664C">
      <w:r>
        <w:separator/>
      </w:r>
    </w:p>
  </w:footnote>
  <w:footnote w:type="continuationSeparator" w:id="0">
    <w:p w14:paraId="1EB5FFA3" w14:textId="77777777" w:rsidR="00DA664C" w:rsidRDefault="00DA66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696D5" w14:textId="77777777" w:rsidR="00147B13" w:rsidRDefault="00EC4A26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F9E4D5" wp14:editId="15CC93D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590" cy="9628505"/>
          <wp:effectExtent l="0" t="0" r="0" b="0"/>
          <wp:wrapNone/>
          <wp:docPr id="3" name="Graphic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phic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3" type="#_x0000_t75" style="width:11.4pt;height:11.4pt" o:bullet="t">
        <v:imagedata r:id="rId1" o:title=""/>
      </v:shape>
    </w:pict>
  </w:numPicBullet>
  <w:abstractNum w:abstractNumId="0" w15:restartNumberingAfterBreak="0">
    <w:nsid w:val="07CF32B7"/>
    <w:multiLevelType w:val="multilevel"/>
    <w:tmpl w:val="07CF32B7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D4FCB"/>
    <w:multiLevelType w:val="hybridMultilevel"/>
    <w:tmpl w:val="DE3AD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D77C7"/>
    <w:multiLevelType w:val="hybridMultilevel"/>
    <w:tmpl w:val="CA800398"/>
    <w:lvl w:ilvl="0" w:tplc="40090001">
      <w:start w:val="1"/>
      <w:numFmt w:val="bullet"/>
      <w:lvlText w:val=""/>
      <w:lvlJc w:val="left"/>
      <w:pPr>
        <w:ind w:left="110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3" w:hanging="360"/>
      </w:pPr>
      <w:rPr>
        <w:rFonts w:ascii="Wingdings" w:hAnsi="Wingdings" w:hint="default"/>
      </w:rPr>
    </w:lvl>
  </w:abstractNum>
  <w:abstractNum w:abstractNumId="3" w15:restartNumberingAfterBreak="0">
    <w:nsid w:val="2B005073"/>
    <w:multiLevelType w:val="hybridMultilevel"/>
    <w:tmpl w:val="268A0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681D49"/>
    <w:multiLevelType w:val="hybridMultilevel"/>
    <w:tmpl w:val="C4DA7A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21DA0"/>
    <w:multiLevelType w:val="multilevel"/>
    <w:tmpl w:val="5712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91283F"/>
    <w:multiLevelType w:val="multilevel"/>
    <w:tmpl w:val="3591283F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A358A"/>
    <w:multiLevelType w:val="multilevel"/>
    <w:tmpl w:val="37AA358A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E045A"/>
    <w:multiLevelType w:val="multilevel"/>
    <w:tmpl w:val="406E045A"/>
    <w:lvl w:ilvl="0">
      <w:start w:val="1"/>
      <w:numFmt w:val="bullet"/>
      <w:lvlText w:val=""/>
      <w:lvlPicBulletId w:val="0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B4586"/>
    <w:multiLevelType w:val="hybridMultilevel"/>
    <w:tmpl w:val="4B52F7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9E6887"/>
    <w:multiLevelType w:val="hybridMultilevel"/>
    <w:tmpl w:val="7F04517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776EF1"/>
    <w:multiLevelType w:val="hybridMultilevel"/>
    <w:tmpl w:val="B8F634A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60577"/>
    <w:multiLevelType w:val="hybridMultilevel"/>
    <w:tmpl w:val="A31ABBBA"/>
    <w:lvl w:ilvl="0" w:tplc="4009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13" w15:restartNumberingAfterBreak="0">
    <w:nsid w:val="734B479F"/>
    <w:multiLevelType w:val="multilevel"/>
    <w:tmpl w:val="734B479F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DE49E8"/>
    <w:multiLevelType w:val="hybridMultilevel"/>
    <w:tmpl w:val="0006664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0"/>
  </w:num>
  <w:num w:numId="5">
    <w:abstractNumId w:val="13"/>
  </w:num>
  <w:num w:numId="6">
    <w:abstractNumId w:val="1"/>
  </w:num>
  <w:num w:numId="7">
    <w:abstractNumId w:val="12"/>
  </w:num>
  <w:num w:numId="8">
    <w:abstractNumId w:val="5"/>
  </w:num>
  <w:num w:numId="9">
    <w:abstractNumId w:val="3"/>
  </w:num>
  <w:num w:numId="10">
    <w:abstractNumId w:val="14"/>
  </w:num>
  <w:num w:numId="11">
    <w:abstractNumId w:val="11"/>
  </w:num>
  <w:num w:numId="12">
    <w:abstractNumId w:val="4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16F"/>
    <w:rsid w:val="000036EB"/>
    <w:rsid w:val="00036450"/>
    <w:rsid w:val="0003700C"/>
    <w:rsid w:val="000610AC"/>
    <w:rsid w:val="000772D6"/>
    <w:rsid w:val="00094499"/>
    <w:rsid w:val="00096198"/>
    <w:rsid w:val="00097725"/>
    <w:rsid w:val="000C45FF"/>
    <w:rsid w:val="000C7EE1"/>
    <w:rsid w:val="000E3FD1"/>
    <w:rsid w:val="00112054"/>
    <w:rsid w:val="001317D8"/>
    <w:rsid w:val="001466CD"/>
    <w:rsid w:val="00147B13"/>
    <w:rsid w:val="001525E1"/>
    <w:rsid w:val="00153C55"/>
    <w:rsid w:val="001771AE"/>
    <w:rsid w:val="00180329"/>
    <w:rsid w:val="0019001F"/>
    <w:rsid w:val="00192387"/>
    <w:rsid w:val="001A74A5"/>
    <w:rsid w:val="001B0520"/>
    <w:rsid w:val="001B2ABD"/>
    <w:rsid w:val="001E0391"/>
    <w:rsid w:val="001E1759"/>
    <w:rsid w:val="001F1ECC"/>
    <w:rsid w:val="00215265"/>
    <w:rsid w:val="00232A2C"/>
    <w:rsid w:val="002400EB"/>
    <w:rsid w:val="002434BC"/>
    <w:rsid w:val="00256CF7"/>
    <w:rsid w:val="00262D1D"/>
    <w:rsid w:val="00265EEE"/>
    <w:rsid w:val="002738CE"/>
    <w:rsid w:val="002769C9"/>
    <w:rsid w:val="00281FD5"/>
    <w:rsid w:val="00282589"/>
    <w:rsid w:val="002D41C0"/>
    <w:rsid w:val="002E6B37"/>
    <w:rsid w:val="002E73AE"/>
    <w:rsid w:val="002F5160"/>
    <w:rsid w:val="0030481B"/>
    <w:rsid w:val="003053E8"/>
    <w:rsid w:val="003156FC"/>
    <w:rsid w:val="0032182A"/>
    <w:rsid w:val="003254B5"/>
    <w:rsid w:val="00327C3E"/>
    <w:rsid w:val="00331C2C"/>
    <w:rsid w:val="003456CD"/>
    <w:rsid w:val="00364BDF"/>
    <w:rsid w:val="0037121F"/>
    <w:rsid w:val="00382C3B"/>
    <w:rsid w:val="003910D8"/>
    <w:rsid w:val="0039546B"/>
    <w:rsid w:val="003A6B7D"/>
    <w:rsid w:val="003B06CA"/>
    <w:rsid w:val="003F5435"/>
    <w:rsid w:val="00404985"/>
    <w:rsid w:val="004071FC"/>
    <w:rsid w:val="0041638A"/>
    <w:rsid w:val="004303D6"/>
    <w:rsid w:val="00445947"/>
    <w:rsid w:val="004813B3"/>
    <w:rsid w:val="00481B83"/>
    <w:rsid w:val="004913FC"/>
    <w:rsid w:val="00496591"/>
    <w:rsid w:val="00496BC5"/>
    <w:rsid w:val="004A4E2A"/>
    <w:rsid w:val="004C63E4"/>
    <w:rsid w:val="004D3011"/>
    <w:rsid w:val="004E3644"/>
    <w:rsid w:val="004F0C7C"/>
    <w:rsid w:val="004F1B65"/>
    <w:rsid w:val="00501DEB"/>
    <w:rsid w:val="00520134"/>
    <w:rsid w:val="0052354D"/>
    <w:rsid w:val="005262AC"/>
    <w:rsid w:val="00555DB4"/>
    <w:rsid w:val="0055755F"/>
    <w:rsid w:val="00565F42"/>
    <w:rsid w:val="00577D4F"/>
    <w:rsid w:val="005B5268"/>
    <w:rsid w:val="005C3FD9"/>
    <w:rsid w:val="005D28A2"/>
    <w:rsid w:val="005D6F32"/>
    <w:rsid w:val="005E39D5"/>
    <w:rsid w:val="005F286F"/>
    <w:rsid w:val="00600670"/>
    <w:rsid w:val="0061042F"/>
    <w:rsid w:val="0061195E"/>
    <w:rsid w:val="0062123A"/>
    <w:rsid w:val="00646E75"/>
    <w:rsid w:val="00654331"/>
    <w:rsid w:val="00673419"/>
    <w:rsid w:val="00673AE3"/>
    <w:rsid w:val="006771D0"/>
    <w:rsid w:val="006940D5"/>
    <w:rsid w:val="006A7C83"/>
    <w:rsid w:val="006D6A91"/>
    <w:rsid w:val="00705D21"/>
    <w:rsid w:val="00715FCB"/>
    <w:rsid w:val="00735E4A"/>
    <w:rsid w:val="00743101"/>
    <w:rsid w:val="00764C9F"/>
    <w:rsid w:val="00773239"/>
    <w:rsid w:val="007775E1"/>
    <w:rsid w:val="00777A76"/>
    <w:rsid w:val="007867A0"/>
    <w:rsid w:val="007927F5"/>
    <w:rsid w:val="00794F6A"/>
    <w:rsid w:val="007B0EDA"/>
    <w:rsid w:val="007E500B"/>
    <w:rsid w:val="007F0F79"/>
    <w:rsid w:val="00802CA0"/>
    <w:rsid w:val="00804637"/>
    <w:rsid w:val="00826B76"/>
    <w:rsid w:val="008F1864"/>
    <w:rsid w:val="008F416F"/>
    <w:rsid w:val="009260CD"/>
    <w:rsid w:val="009273F5"/>
    <w:rsid w:val="00940A66"/>
    <w:rsid w:val="00940A95"/>
    <w:rsid w:val="00952C25"/>
    <w:rsid w:val="00965989"/>
    <w:rsid w:val="0099327B"/>
    <w:rsid w:val="009A230A"/>
    <w:rsid w:val="009E0E6A"/>
    <w:rsid w:val="00A00260"/>
    <w:rsid w:val="00A10F2B"/>
    <w:rsid w:val="00A15456"/>
    <w:rsid w:val="00A2118D"/>
    <w:rsid w:val="00A43B34"/>
    <w:rsid w:val="00A63293"/>
    <w:rsid w:val="00A91230"/>
    <w:rsid w:val="00AB341B"/>
    <w:rsid w:val="00AB5659"/>
    <w:rsid w:val="00AD0A50"/>
    <w:rsid w:val="00AD76E2"/>
    <w:rsid w:val="00AE7A61"/>
    <w:rsid w:val="00AF31A8"/>
    <w:rsid w:val="00B20152"/>
    <w:rsid w:val="00B26D39"/>
    <w:rsid w:val="00B31293"/>
    <w:rsid w:val="00B359E4"/>
    <w:rsid w:val="00B57826"/>
    <w:rsid w:val="00B57D98"/>
    <w:rsid w:val="00B70850"/>
    <w:rsid w:val="00B860B9"/>
    <w:rsid w:val="00B95AAF"/>
    <w:rsid w:val="00BB19EF"/>
    <w:rsid w:val="00BC0D12"/>
    <w:rsid w:val="00BC3EE2"/>
    <w:rsid w:val="00BC7A55"/>
    <w:rsid w:val="00BF7A58"/>
    <w:rsid w:val="00C066B6"/>
    <w:rsid w:val="00C16C5B"/>
    <w:rsid w:val="00C337DF"/>
    <w:rsid w:val="00C37BA1"/>
    <w:rsid w:val="00C4674C"/>
    <w:rsid w:val="00C506CF"/>
    <w:rsid w:val="00C72BED"/>
    <w:rsid w:val="00C8046E"/>
    <w:rsid w:val="00C80807"/>
    <w:rsid w:val="00C821D7"/>
    <w:rsid w:val="00C9578B"/>
    <w:rsid w:val="00CA7086"/>
    <w:rsid w:val="00CB0055"/>
    <w:rsid w:val="00CB7771"/>
    <w:rsid w:val="00CE1303"/>
    <w:rsid w:val="00CF2A27"/>
    <w:rsid w:val="00D001D7"/>
    <w:rsid w:val="00D023AC"/>
    <w:rsid w:val="00D0733F"/>
    <w:rsid w:val="00D11D06"/>
    <w:rsid w:val="00D229D2"/>
    <w:rsid w:val="00D2522B"/>
    <w:rsid w:val="00D422DE"/>
    <w:rsid w:val="00D459AE"/>
    <w:rsid w:val="00D460C7"/>
    <w:rsid w:val="00D5459D"/>
    <w:rsid w:val="00D649A4"/>
    <w:rsid w:val="00D66C3C"/>
    <w:rsid w:val="00DA1F4D"/>
    <w:rsid w:val="00DA3286"/>
    <w:rsid w:val="00DA664C"/>
    <w:rsid w:val="00DC5542"/>
    <w:rsid w:val="00DD172A"/>
    <w:rsid w:val="00DF5E8E"/>
    <w:rsid w:val="00DF6B52"/>
    <w:rsid w:val="00E173A1"/>
    <w:rsid w:val="00E25A26"/>
    <w:rsid w:val="00E27864"/>
    <w:rsid w:val="00E32964"/>
    <w:rsid w:val="00E4381A"/>
    <w:rsid w:val="00E53348"/>
    <w:rsid w:val="00E55D74"/>
    <w:rsid w:val="00E63F84"/>
    <w:rsid w:val="00E85B63"/>
    <w:rsid w:val="00E8637E"/>
    <w:rsid w:val="00EB6818"/>
    <w:rsid w:val="00EC4A26"/>
    <w:rsid w:val="00ED2785"/>
    <w:rsid w:val="00EF64D2"/>
    <w:rsid w:val="00F307AE"/>
    <w:rsid w:val="00F33731"/>
    <w:rsid w:val="00F44A0F"/>
    <w:rsid w:val="00F560D7"/>
    <w:rsid w:val="00F60274"/>
    <w:rsid w:val="00F66EBE"/>
    <w:rsid w:val="00F77FB9"/>
    <w:rsid w:val="00FB068F"/>
    <w:rsid w:val="00FD18C5"/>
    <w:rsid w:val="00FE3BBF"/>
    <w:rsid w:val="0522236A"/>
    <w:rsid w:val="11D829CD"/>
    <w:rsid w:val="156E1B48"/>
    <w:rsid w:val="2E4A03E2"/>
    <w:rsid w:val="37C329C2"/>
    <w:rsid w:val="3C573AC1"/>
    <w:rsid w:val="3EF45E07"/>
    <w:rsid w:val="445E61F4"/>
    <w:rsid w:val="66577B64"/>
    <w:rsid w:val="75AF5942"/>
    <w:rsid w:val="7E51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59169B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sz w:val="18"/>
      <w:szCs w:val="22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</w:style>
  <w:style w:type="character" w:styleId="Emphasis">
    <w:name w:val="Emphasis"/>
    <w:basedOn w:val="DefaultParagraphFont"/>
    <w:uiPriority w:val="11"/>
    <w:semiHidden/>
    <w:qFormat/>
    <w:rPr>
      <w:i/>
      <w:iCs/>
    </w:rPr>
  </w:style>
  <w:style w:type="paragraph" w:styleId="Footer">
    <w:name w:val="footer"/>
    <w:basedOn w:val="Normal"/>
    <w:link w:val="FooterChar"/>
    <w:uiPriority w:val="99"/>
    <w:semiHidden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semiHidden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B85A22" w:themeColor="accent2" w:themeShade="B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000000" w:themeColor="text1"/>
      <w:spacing w:val="19"/>
      <w:w w:val="86"/>
      <w:sz w:val="32"/>
      <w:szCs w:val="28"/>
      <w:fitText w:val="2160" w:id="1744560130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Pr>
      <w:caps/>
      <w:color w:val="000000" w:themeColor="text1"/>
      <w:sz w:val="96"/>
      <w:szCs w:val="76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character" w:customStyle="1" w:styleId="TitleChar">
    <w:name w:val="Title Char"/>
    <w:basedOn w:val="DefaultParagraphFont"/>
    <w:link w:val="Title"/>
    <w:uiPriority w:val="10"/>
    <w:qFormat/>
    <w:rPr>
      <w:caps/>
      <w:color w:val="000000" w:themeColor="text1"/>
      <w:sz w:val="96"/>
      <w:szCs w:val="7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qFormat/>
    <w:rPr>
      <w:sz w:val="18"/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qFormat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semiHidden/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b/>
      <w:sz w:val="18"/>
      <w:szCs w:val="22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character" w:customStyle="1" w:styleId="vanity-namedomain">
    <w:name w:val="vanity-name__domain"/>
    <w:basedOn w:val="DefaultParagraphFont"/>
    <w:qFormat/>
  </w:style>
  <w:style w:type="character" w:customStyle="1" w:styleId="break-words">
    <w:name w:val="break-words"/>
    <w:basedOn w:val="DefaultParagraphFont"/>
  </w:style>
  <w:style w:type="character" w:styleId="UnresolvedMention">
    <w:name w:val="Unresolved Mention"/>
    <w:basedOn w:val="DefaultParagraphFont"/>
    <w:uiPriority w:val="99"/>
    <w:semiHidden/>
    <w:unhideWhenUsed/>
    <w:rsid w:val="00327C3E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D11D0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odyText">
    <w:name w:val="Body Text"/>
    <w:basedOn w:val="Normal"/>
    <w:link w:val="BodyTextChar"/>
    <w:uiPriority w:val="1"/>
    <w:qFormat/>
    <w:rsid w:val="00E32964"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16"/>
      <w:szCs w:val="16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32964"/>
    <w:rPr>
      <w:rFonts w:ascii="Lucida Sans Unicode" w:eastAsia="Lucida Sans Unicode" w:hAnsi="Lucida Sans Unicode" w:cs="Lucida Sans Unicode"/>
      <w:sz w:val="16"/>
      <w:szCs w:val="16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F7A58"/>
    <w:rPr>
      <w:color w:val="704404" w:themeColor="followedHyperlink"/>
      <w:u w:val="single"/>
    </w:rPr>
  </w:style>
  <w:style w:type="character" w:customStyle="1" w:styleId="fb-navigation-buttontext">
    <w:name w:val="fb-navigation-button__text"/>
    <w:basedOn w:val="DefaultParagraphFont"/>
    <w:rsid w:val="00D66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4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amol24.netlify.app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mbox2023.great-site.net/?i=1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2404AMOL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linkedin.com/in/amolpawar2404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mol24.netlify.app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n-US%7b36F3C28D-FF78-4888-A7FF-6FA6D2BE8EA2%7d\%7b1447E882-1516-4FA8-9275-BEFE32FB8685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D9E37CCAC1412E958099E50F21CA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086331-00DB-4E8C-A7D9-B4C4D10E7A2F}"/>
      </w:docPartPr>
      <w:docPartBody>
        <w:p w:rsidR="007A7644" w:rsidRDefault="004633BF">
          <w:pPr>
            <w:pStyle w:val="73D9E37CCAC1412E958099E50F21CA1C"/>
          </w:pPr>
          <w:r>
            <w:t>Contact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91FE9" w:rsidRDefault="00991FE9">
      <w:pPr>
        <w:spacing w:line="240" w:lineRule="auto"/>
      </w:pPr>
      <w:r>
        <w:separator/>
      </w:r>
    </w:p>
  </w:endnote>
  <w:endnote w:type="continuationSeparator" w:id="0">
    <w:p w:rsidR="00991FE9" w:rsidRDefault="00991FE9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PhagsPa">
    <w:panose1 w:val="020B0502040204020203"/>
    <w:charset w:val="00"/>
    <w:family w:val="swiss"/>
    <w:pitch w:val="variable"/>
    <w:sig w:usb0="00000003" w:usb1="00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91FE9" w:rsidRDefault="00991FE9">
      <w:pPr>
        <w:spacing w:after="0"/>
      </w:pPr>
      <w:r>
        <w:separator/>
      </w:r>
    </w:p>
  </w:footnote>
  <w:footnote w:type="continuationSeparator" w:id="0">
    <w:p w:rsidR="00991FE9" w:rsidRDefault="00991FE9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5B5"/>
    <w:rsid w:val="00040198"/>
    <w:rsid w:val="000606CE"/>
    <w:rsid w:val="001947D2"/>
    <w:rsid w:val="002C78D9"/>
    <w:rsid w:val="004633BF"/>
    <w:rsid w:val="0051147B"/>
    <w:rsid w:val="005238DB"/>
    <w:rsid w:val="005C17D6"/>
    <w:rsid w:val="005F3A39"/>
    <w:rsid w:val="00740A5D"/>
    <w:rsid w:val="00757760"/>
    <w:rsid w:val="007665B5"/>
    <w:rsid w:val="007A7644"/>
    <w:rsid w:val="008507B7"/>
    <w:rsid w:val="009439DE"/>
    <w:rsid w:val="00961E18"/>
    <w:rsid w:val="00991FE9"/>
    <w:rsid w:val="009B0DDA"/>
    <w:rsid w:val="009B68C7"/>
    <w:rsid w:val="00BF62DD"/>
    <w:rsid w:val="00D03D2B"/>
    <w:rsid w:val="00D52214"/>
    <w:rsid w:val="00DF4CDE"/>
    <w:rsid w:val="00EF525E"/>
    <w:rsid w:val="00F0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uiPriority="9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C45911" w:themeColor="accent2" w:themeShade="B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73D9E37CCAC1412E958099E50F21CA1C">
    <w:name w:val="73D9E37CCAC1412E958099E50F21CA1C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00E223-5B63-4CC5-8F87-D29D2DA39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{1447E882-1516-4FA8-9275-BEFE32FB8685}tf00546271_win32</Template>
  <TotalTime>0</TotalTime>
  <Pages>2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2023-10-18T09:01:00Z</dcterms:created>
  <dcterms:modified xsi:type="dcterms:W3CDTF">2024-10-03T13:52:00Z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E9F2DB9A0C3D421FB099E4DCF69AE2B7</vt:lpwstr>
  </property>
</Properties>
</file>